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37CBB" w14:textId="77777777" w:rsidR="00BF15BB" w:rsidRDefault="00BF15BB" w:rsidP="00BF15BB">
      <w:pPr>
        <w:ind w:firstLine="0"/>
        <w:rPr>
          <w:noProof/>
        </w:rPr>
      </w:pPr>
    </w:p>
    <w:tbl>
      <w:tblPr>
        <w:tblpPr w:leftFromText="180" w:rightFromText="180" w:vertAnchor="text" w:horzAnchor="margin" w:tblpXSpec="right" w:tblpY="-727"/>
        <w:tblW w:w="10172" w:type="dxa"/>
        <w:tblLook w:val="00A0" w:firstRow="1" w:lastRow="0" w:firstColumn="1" w:lastColumn="0" w:noHBand="0" w:noVBand="0"/>
      </w:tblPr>
      <w:tblGrid>
        <w:gridCol w:w="4821"/>
        <w:gridCol w:w="1162"/>
        <w:gridCol w:w="4189"/>
      </w:tblGrid>
      <w:tr w:rsidR="00BF15BB" w14:paraId="508D0417" w14:textId="77777777" w:rsidTr="00CD7ADF">
        <w:tc>
          <w:tcPr>
            <w:tcW w:w="4821" w:type="dxa"/>
          </w:tcPr>
          <w:p w14:paraId="3994FCA2" w14:textId="77777777" w:rsidR="00BF15BB" w:rsidRPr="00646136" w:rsidRDefault="00BF15BB" w:rsidP="00CD7ADF">
            <w:pPr>
              <w:ind w:firstLine="0"/>
            </w:pPr>
          </w:p>
        </w:tc>
        <w:tc>
          <w:tcPr>
            <w:tcW w:w="1162" w:type="dxa"/>
          </w:tcPr>
          <w:p w14:paraId="23AC9F81" w14:textId="77777777" w:rsidR="00BF15BB" w:rsidRPr="00646136" w:rsidRDefault="00BF15BB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</w:tcPr>
          <w:p w14:paraId="306FEABC" w14:textId="77777777" w:rsidR="00BF15BB" w:rsidRPr="00646136" w:rsidRDefault="00BF15BB" w:rsidP="00CD7ADF">
            <w:pPr>
              <w:ind w:firstLine="0"/>
            </w:pPr>
            <w:r w:rsidRPr="00646136">
              <w:t>УТВЕРЖДАЮ</w:t>
            </w:r>
          </w:p>
        </w:tc>
      </w:tr>
      <w:tr w:rsidR="00BF15BB" w14:paraId="52362B6E" w14:textId="77777777" w:rsidTr="00CD7ADF">
        <w:trPr>
          <w:trHeight w:val="2047"/>
        </w:trPr>
        <w:tc>
          <w:tcPr>
            <w:tcW w:w="4821" w:type="dxa"/>
            <w:hideMark/>
          </w:tcPr>
          <w:p w14:paraId="4CE2BF5F" w14:textId="77777777" w:rsidR="00BF15BB" w:rsidRPr="00F76EBD" w:rsidRDefault="00BF15BB" w:rsidP="00CD7ADF">
            <w:pPr>
              <w:ind w:firstLine="0"/>
            </w:pPr>
          </w:p>
          <w:p w14:paraId="31D47142" w14:textId="77777777" w:rsidR="00BF15BB" w:rsidRPr="00F62A47" w:rsidRDefault="00BF15BB" w:rsidP="00CD7ADF">
            <w:pPr>
              <w:ind w:firstLine="0"/>
            </w:pPr>
          </w:p>
        </w:tc>
        <w:tc>
          <w:tcPr>
            <w:tcW w:w="1162" w:type="dxa"/>
          </w:tcPr>
          <w:p w14:paraId="3E09D156" w14:textId="77777777" w:rsidR="00BF15BB" w:rsidRPr="00646136" w:rsidRDefault="00BF15BB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189" w:type="dxa"/>
            <w:hideMark/>
          </w:tcPr>
          <w:p w14:paraId="19B09A59" w14:textId="6BD85722" w:rsidR="00BF15BB" w:rsidRPr="00646136" w:rsidRDefault="00BF15BB" w:rsidP="00CD7ADF">
            <w:pPr>
              <w:ind w:firstLine="0"/>
            </w:pPr>
            <w:r>
              <w:t xml:space="preserve">Руководитель </w:t>
            </w:r>
            <w:r w:rsidR="007B3010">
              <w:t>У</w:t>
            </w:r>
            <w:r>
              <w:t>П</w:t>
            </w:r>
          </w:p>
          <w:p w14:paraId="271E1476" w14:textId="23F74766" w:rsidR="00BF15BB" w:rsidRPr="00646136" w:rsidRDefault="00BF15BB" w:rsidP="00CD7ADF">
            <w:pPr>
              <w:ind w:firstLine="0"/>
            </w:pPr>
            <w:r w:rsidRPr="00646136">
              <w:t>________________</w:t>
            </w:r>
            <w:r>
              <w:t xml:space="preserve"> </w:t>
            </w:r>
            <w:proofErr w:type="spellStart"/>
            <w:r w:rsidR="007B3010">
              <w:t>Долженкова</w:t>
            </w:r>
            <w:proofErr w:type="spellEnd"/>
            <w:r>
              <w:t xml:space="preserve"> </w:t>
            </w:r>
            <w:r w:rsidR="007B3010">
              <w:t>М</w:t>
            </w:r>
            <w:r>
              <w:t>.</w:t>
            </w:r>
            <w:r w:rsidR="007B3010">
              <w:t>Л</w:t>
            </w:r>
            <w:r>
              <w:t>.</w:t>
            </w:r>
          </w:p>
          <w:p w14:paraId="4803BB53" w14:textId="77777777" w:rsidR="00BF15BB" w:rsidRPr="00F62A47" w:rsidRDefault="00BF15BB" w:rsidP="00CD7ADF">
            <w:pPr>
              <w:ind w:firstLine="0"/>
            </w:pPr>
            <w:r>
              <w:t>«____» _____________ 20__</w:t>
            </w:r>
            <w:r w:rsidRPr="00646136">
              <w:t> г.</w:t>
            </w:r>
          </w:p>
        </w:tc>
      </w:tr>
    </w:tbl>
    <w:p w14:paraId="032CF15B" w14:textId="77777777" w:rsidR="00BF15BB" w:rsidRPr="00646136" w:rsidRDefault="00BF15BB" w:rsidP="00BF15BB">
      <w:pPr>
        <w:pStyle w:val="vguxTitleDocName"/>
      </w:pPr>
      <w:r>
        <w:rPr>
          <w:lang w:val="ru-RU"/>
        </w:rPr>
        <w:t>ТЕХНИЧЕСКОЕ ЗАДАНИЕ</w:t>
      </w:r>
    </w:p>
    <w:p w14:paraId="6E33F417" w14:textId="77777777" w:rsidR="00BF15BB" w:rsidRDefault="00BF15BB" w:rsidP="00BF15BB">
      <w:pPr>
        <w:ind w:firstLine="0"/>
        <w:jc w:val="center"/>
      </w:pPr>
      <w:r w:rsidRPr="00646136">
        <w:t xml:space="preserve">на </w:t>
      </w:r>
      <w:r>
        <w:t>разработку</w:t>
      </w:r>
    </w:p>
    <w:p w14:paraId="5A2813DD" w14:textId="4AAF23D1" w:rsidR="00BF15BB" w:rsidRPr="00147FF0" w:rsidRDefault="0060490B" w:rsidP="00BF15BB">
      <w:pPr>
        <w:ind w:firstLine="0"/>
        <w:jc w:val="center"/>
        <w:rPr>
          <w:u w:val="single"/>
        </w:rPr>
      </w:pPr>
      <w:r>
        <w:rPr>
          <w:u w:val="single"/>
        </w:rPr>
        <w:t>системы автоматизированной проверки оформления учебных документов</w:t>
      </w:r>
    </w:p>
    <w:p w14:paraId="4E8ED947" w14:textId="77777777" w:rsidR="00BF15BB" w:rsidRPr="00646136" w:rsidRDefault="00BF15BB" w:rsidP="00BF15BB"/>
    <w:p w14:paraId="59326A62" w14:textId="77777777" w:rsidR="00BF15BB" w:rsidRPr="00646136" w:rsidRDefault="00BF15BB" w:rsidP="00BF15BB"/>
    <w:tbl>
      <w:tblPr>
        <w:tblW w:w="5955" w:type="dxa"/>
        <w:tblInd w:w="-318" w:type="dxa"/>
        <w:tblLook w:val="00A0" w:firstRow="1" w:lastRow="0" w:firstColumn="1" w:lastColumn="0" w:noHBand="0" w:noVBand="0"/>
      </w:tblPr>
      <w:tblGrid>
        <w:gridCol w:w="4821"/>
        <w:gridCol w:w="1134"/>
      </w:tblGrid>
      <w:tr w:rsidR="00F966DC" w14:paraId="3C1962AB" w14:textId="77777777" w:rsidTr="00F966DC">
        <w:tc>
          <w:tcPr>
            <w:tcW w:w="4821" w:type="dxa"/>
          </w:tcPr>
          <w:p w14:paraId="7E281986" w14:textId="77777777" w:rsidR="00F966DC" w:rsidRPr="00646136" w:rsidRDefault="00F966DC" w:rsidP="00CD7ADF">
            <w:pPr>
              <w:ind w:firstLine="0"/>
            </w:pPr>
            <w:r w:rsidRPr="00646136">
              <w:t>СОГЛАСОВАНО</w:t>
            </w:r>
          </w:p>
        </w:tc>
        <w:tc>
          <w:tcPr>
            <w:tcW w:w="1134" w:type="dxa"/>
          </w:tcPr>
          <w:p w14:paraId="63682768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EFFBEB0" w14:textId="77777777" w:rsidTr="00F966DC">
        <w:trPr>
          <w:trHeight w:val="1713"/>
        </w:trPr>
        <w:tc>
          <w:tcPr>
            <w:tcW w:w="4821" w:type="dxa"/>
            <w:hideMark/>
          </w:tcPr>
          <w:p w14:paraId="34EB1A1B" w14:textId="77777777" w:rsidR="00F966DC" w:rsidRPr="00646136" w:rsidRDefault="00F966DC" w:rsidP="00CD7ADF">
            <w:pPr>
              <w:ind w:firstLine="0"/>
            </w:pPr>
            <w:r>
              <w:t xml:space="preserve">Студент колледжа </w:t>
            </w:r>
            <w:proofErr w:type="spellStart"/>
            <w:r>
              <w:t>ВятГУ</w:t>
            </w:r>
            <w:proofErr w:type="spellEnd"/>
          </w:p>
          <w:p w14:paraId="3A554B6F" w14:textId="4D1B0DDC" w:rsidR="00F966DC" w:rsidRPr="00646136" w:rsidRDefault="00F966DC" w:rsidP="00CD7ADF">
            <w:pPr>
              <w:ind w:firstLine="0"/>
            </w:pPr>
            <w:r w:rsidRPr="00646136">
              <w:t>________________</w:t>
            </w:r>
            <w:r>
              <w:t xml:space="preserve"> Комарова В.А.</w:t>
            </w:r>
          </w:p>
          <w:p w14:paraId="753BC20E" w14:textId="77777777" w:rsidR="00F966DC" w:rsidRPr="00646136" w:rsidRDefault="00F966DC" w:rsidP="00CD7ADF">
            <w:pPr>
              <w:ind w:firstLine="0"/>
            </w:pPr>
            <w:r>
              <w:t>«____» _____________ 20</w:t>
            </w:r>
            <w:r w:rsidRPr="002502BF">
              <w:t>__</w:t>
            </w:r>
            <w:r w:rsidRPr="00646136">
              <w:t> г.</w:t>
            </w:r>
          </w:p>
        </w:tc>
        <w:tc>
          <w:tcPr>
            <w:tcW w:w="1134" w:type="dxa"/>
          </w:tcPr>
          <w:p w14:paraId="10908009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0D47DC5" w14:textId="77777777" w:rsidTr="00F966DC">
        <w:trPr>
          <w:trHeight w:val="419"/>
        </w:trPr>
        <w:tc>
          <w:tcPr>
            <w:tcW w:w="4821" w:type="dxa"/>
          </w:tcPr>
          <w:p w14:paraId="24432C4C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40072897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60C3F2DC" w14:textId="77777777" w:rsidTr="00F966DC">
        <w:trPr>
          <w:trHeight w:val="1713"/>
        </w:trPr>
        <w:tc>
          <w:tcPr>
            <w:tcW w:w="4821" w:type="dxa"/>
          </w:tcPr>
          <w:p w14:paraId="12E9B53A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2ADA3090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22C42305" w14:textId="77777777" w:rsidTr="00F966DC">
        <w:trPr>
          <w:trHeight w:val="420"/>
        </w:trPr>
        <w:tc>
          <w:tcPr>
            <w:tcW w:w="4821" w:type="dxa"/>
          </w:tcPr>
          <w:p w14:paraId="5848D516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7D238DCC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  <w:tr w:rsidR="00F966DC" w14:paraId="1B0783BD" w14:textId="77777777" w:rsidTr="00F966DC">
        <w:trPr>
          <w:trHeight w:val="1713"/>
        </w:trPr>
        <w:tc>
          <w:tcPr>
            <w:tcW w:w="4821" w:type="dxa"/>
          </w:tcPr>
          <w:p w14:paraId="5980487D" w14:textId="77777777" w:rsidR="00F966DC" w:rsidRPr="00D31A36" w:rsidRDefault="00F966DC" w:rsidP="00CD7ADF">
            <w:pPr>
              <w:ind w:firstLine="0"/>
            </w:pPr>
          </w:p>
        </w:tc>
        <w:tc>
          <w:tcPr>
            <w:tcW w:w="1134" w:type="dxa"/>
          </w:tcPr>
          <w:p w14:paraId="2969BCCD" w14:textId="77777777" w:rsidR="00F966DC" w:rsidRPr="00646136" w:rsidRDefault="00F966DC" w:rsidP="00CD7ADF">
            <w:pPr>
              <w:suppressAutoHyphens/>
              <w:jc w:val="center"/>
              <w:rPr>
                <w:rFonts w:eastAsia="Times New Roman" w:cs="Times New Roman"/>
                <w:i/>
                <w:iCs/>
                <w:szCs w:val="24"/>
              </w:rPr>
            </w:pPr>
          </w:p>
        </w:tc>
      </w:tr>
    </w:tbl>
    <w:p w14:paraId="0A5597D2" w14:textId="77777777" w:rsidR="00BF15BB" w:rsidRDefault="00BF15BB" w:rsidP="00BF15BB">
      <w:pPr>
        <w:ind w:firstLine="0"/>
      </w:pPr>
    </w:p>
    <w:p w14:paraId="10AE0292" w14:textId="77777777" w:rsidR="00BF15BB" w:rsidRDefault="00BF15BB" w:rsidP="00BF15BB"/>
    <w:p w14:paraId="7EA5661D" w14:textId="77777777" w:rsidR="00BF15BB" w:rsidRDefault="00BF15BB" w:rsidP="00BF15BB">
      <w:pPr>
        <w:ind w:firstLine="0"/>
      </w:pPr>
    </w:p>
    <w:p w14:paraId="2A4B66E4" w14:textId="0B42001C" w:rsidR="00BF15BB" w:rsidRPr="00F113BF" w:rsidRDefault="00BF15BB" w:rsidP="00BF15BB">
      <w:pPr>
        <w:ind w:firstLine="0"/>
        <w:jc w:val="center"/>
      </w:pPr>
      <w:r>
        <w:t>202</w:t>
      </w:r>
      <w:r w:rsidR="00A40D4E">
        <w:t>6</w:t>
      </w:r>
    </w:p>
    <w:p w14:paraId="15D082F6" w14:textId="77777777" w:rsidR="00990EAC" w:rsidRPr="00646136" w:rsidRDefault="00990EAC" w:rsidP="00347071">
      <w:pPr>
        <w:ind w:firstLine="0"/>
        <w:sectPr w:rsidR="00990EAC" w:rsidRPr="00646136">
          <w:pgSz w:w="11907" w:h="16840"/>
          <w:pgMar w:top="1134" w:right="851" w:bottom="1134" w:left="1418" w:header="720" w:footer="720" w:gutter="0"/>
          <w:cols w:space="720"/>
        </w:sectPr>
      </w:pPr>
    </w:p>
    <w:p w14:paraId="7B3CC18C" w14:textId="1BCDB04B" w:rsidR="00990EAC" w:rsidRDefault="00990EAC" w:rsidP="00C340E0">
      <w:pPr>
        <w:pStyle w:val="vguCContentName"/>
        <w:spacing w:after="240"/>
      </w:pPr>
      <w:r w:rsidRPr="00646136"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4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769E9D" w14:textId="5C684F88" w:rsidR="00442256" w:rsidRDefault="00442256" w:rsidP="00CD75DC">
          <w:pPr>
            <w:pStyle w:val="afb"/>
            <w:spacing w:before="0" w:line="20" w:lineRule="exact"/>
          </w:pPr>
        </w:p>
        <w:p w14:paraId="503C6D5B" w14:textId="38A3D933" w:rsidR="00433FE7" w:rsidRDefault="00442256" w:rsidP="00433FE7">
          <w:pPr>
            <w:pStyle w:val="11"/>
            <w:ind w:left="0" w:firstLine="0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088237" w:history="1">
            <w:r w:rsidR="00433FE7" w:rsidRPr="009C0B08">
              <w:rPr>
                <w:rStyle w:val="a6"/>
              </w:rPr>
              <w:t>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Общие сведения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_Toc241088237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393C142D" w14:textId="0DDD66D7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38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Полное наименование АС и ее условное обозначение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_Toc241088238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50DECD33" w14:textId="6E7ECA28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39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Наименование организации-заказчика и организации-разработчика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_Toc241088239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0E7308FA" w14:textId="54945028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0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Перечень документов, на основании которых создаётся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_Toc241088240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6E2C246D" w14:textId="6392260F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1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Плановые сроки начала и окончания работ по созданию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_Toc241088241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3</w:t>
            </w:r>
            <w:r w:rsidR="00433FE7">
              <w:rPr>
                <w:webHidden/>
              </w:rPr>
              <w:fldChar w:fldCharType="end"/>
            </w:r>
          </w:hyperlink>
        </w:p>
        <w:p w14:paraId="2E7E5FFC" w14:textId="21ED9007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2" w:history="1">
            <w:r w:rsidR="00433FE7" w:rsidRPr="009C0B08">
              <w:rPr>
                <w:rStyle w:val="a6"/>
              </w:rPr>
              <w:t>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Цели и назначение создания автоматизированной системы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_Toc241088242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4</w:t>
            </w:r>
            <w:r w:rsidR="00433FE7">
              <w:rPr>
                <w:webHidden/>
              </w:rPr>
              <w:fldChar w:fldCharType="end"/>
            </w:r>
          </w:hyperlink>
        </w:p>
        <w:p w14:paraId="41352016" w14:textId="0604098B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3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Цели создания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_Toc241088243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4</w:t>
            </w:r>
            <w:r w:rsidR="00433FE7">
              <w:rPr>
                <w:webHidden/>
              </w:rPr>
              <w:fldChar w:fldCharType="end"/>
            </w:r>
          </w:hyperlink>
        </w:p>
        <w:p w14:paraId="2E1CC828" w14:textId="5F153E6D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4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Назначение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_Toc241088244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4</w:t>
            </w:r>
            <w:r w:rsidR="00433FE7">
              <w:rPr>
                <w:webHidden/>
              </w:rPr>
              <w:fldChar w:fldCharType="end"/>
            </w:r>
          </w:hyperlink>
        </w:p>
        <w:p w14:paraId="21376A0B" w14:textId="515DED0F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5" w:history="1">
            <w:r w:rsidR="00433FE7" w:rsidRPr="009C0B08">
              <w:rPr>
                <w:rStyle w:val="a6"/>
              </w:rPr>
              <w:t>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Характеристика объекта автоматизации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_Toc241088245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5</w:t>
            </w:r>
            <w:r w:rsidR="00433FE7">
              <w:rPr>
                <w:webHidden/>
              </w:rPr>
              <w:fldChar w:fldCharType="end"/>
            </w:r>
          </w:hyperlink>
        </w:p>
        <w:p w14:paraId="65EBF4B8" w14:textId="57468E09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6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Общие сведения об объекте автоматизации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_Toc241088246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5</w:t>
            </w:r>
            <w:r w:rsidR="00433FE7">
              <w:rPr>
                <w:webHidden/>
              </w:rPr>
              <w:fldChar w:fldCharType="end"/>
            </w:r>
          </w:hyperlink>
        </w:p>
        <w:p w14:paraId="2818370C" w14:textId="21535858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7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Сведения об условиях эксплуатации объекта автоматизации и характеристиках окружающей среды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5</w:t>
            </w:r>
            <w:r w:rsidR="00433FE7">
              <w:rPr>
                <w:webHidden/>
              </w:rPr>
              <w:fldChar w:fldCharType="end"/>
            </w:r>
          </w:hyperlink>
        </w:p>
        <w:p w14:paraId="44049908" w14:textId="5431716E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8" w:history="1">
            <w:r w:rsidR="00433FE7" w:rsidRPr="009C0B08">
              <w:rPr>
                <w:rStyle w:val="a6"/>
              </w:rPr>
              <w:t>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автоматизированной системе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_Toc241088248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6</w:t>
            </w:r>
            <w:r w:rsidR="00433FE7">
              <w:rPr>
                <w:webHidden/>
              </w:rPr>
              <w:fldChar w:fldCharType="end"/>
            </w:r>
          </w:hyperlink>
        </w:p>
        <w:p w14:paraId="7F6FA14B" w14:textId="65FFE5F6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49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структуре АС в целом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_Toc241088249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6</w:t>
            </w:r>
            <w:r w:rsidR="00433FE7">
              <w:rPr>
                <w:webHidden/>
              </w:rPr>
              <w:fldChar w:fldCharType="end"/>
            </w:r>
          </w:hyperlink>
        </w:p>
        <w:p w14:paraId="788BAED5" w14:textId="46E6875E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0" w:history="1">
            <w:r w:rsidR="00433FE7" w:rsidRPr="009C0B08">
              <w:rPr>
                <w:rStyle w:val="a6"/>
              </w:rPr>
              <w:t>4.1.1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Перечень подсистем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_Toc241088250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6</w:t>
            </w:r>
            <w:r w:rsidR="00433FE7">
              <w:rPr>
                <w:webHidden/>
              </w:rPr>
              <w:fldChar w:fldCharType="end"/>
            </w:r>
          </w:hyperlink>
        </w:p>
        <w:p w14:paraId="21BF137F" w14:textId="57F96338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1" w:history="1">
            <w:r w:rsidR="00433FE7" w:rsidRPr="009C0B08">
              <w:rPr>
                <w:rStyle w:val="a6"/>
              </w:rPr>
              <w:t>4.1.2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способам и средствам обеспечения информационного взаимодействия компонентов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_Toc241088251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6</w:t>
            </w:r>
            <w:r w:rsidR="00433FE7">
              <w:rPr>
                <w:webHidden/>
              </w:rPr>
              <w:fldChar w:fldCharType="end"/>
            </w:r>
          </w:hyperlink>
        </w:p>
        <w:p w14:paraId="3A5BBB31" w14:textId="5A057B2D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2" w:history="1">
            <w:r w:rsidR="00433FE7" w:rsidRPr="009C0B08">
              <w:rPr>
                <w:rStyle w:val="a6"/>
              </w:rPr>
              <w:t>4.1.3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режимам функционирования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_Toc241088252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7</w:t>
            </w:r>
            <w:r w:rsidR="00433FE7">
              <w:rPr>
                <w:webHidden/>
              </w:rPr>
              <w:fldChar w:fldCharType="end"/>
            </w:r>
          </w:hyperlink>
        </w:p>
        <w:p w14:paraId="6C290849" w14:textId="7E12F6F3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3" w:history="1">
            <w:r w:rsidR="00433FE7" w:rsidRPr="009C0B08">
              <w:rPr>
                <w:rStyle w:val="a6"/>
              </w:rPr>
              <w:t>4.1.4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Перспективы развития, модернизации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_Toc241088253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7</w:t>
            </w:r>
            <w:r w:rsidR="00433FE7">
              <w:rPr>
                <w:webHidden/>
              </w:rPr>
              <w:fldChar w:fldCharType="end"/>
            </w:r>
          </w:hyperlink>
        </w:p>
        <w:p w14:paraId="7D2FCF47" w14:textId="3BD8526A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4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функциям (задачам), выполняемым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_Toc241088254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8</w:t>
            </w:r>
            <w:r w:rsidR="00433FE7">
              <w:rPr>
                <w:webHidden/>
              </w:rPr>
              <w:fldChar w:fldCharType="end"/>
            </w:r>
          </w:hyperlink>
        </w:p>
        <w:p w14:paraId="2E2FD340" w14:textId="1B7732B6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5" w:history="1">
            <w:r w:rsidR="00433FE7" w:rsidRPr="009C0B08">
              <w:rPr>
                <w:rStyle w:val="a6"/>
              </w:rPr>
              <w:t>4.2.1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Загрузка и анализ документов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_Toc241088255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8</w:t>
            </w:r>
            <w:r w:rsidR="00433FE7">
              <w:rPr>
                <w:webHidden/>
              </w:rPr>
              <w:fldChar w:fldCharType="end"/>
            </w:r>
          </w:hyperlink>
        </w:p>
        <w:p w14:paraId="7BC80CD9" w14:textId="640EA235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6" w:history="1">
            <w:r w:rsidR="00433FE7" w:rsidRPr="009C0B08">
              <w:rPr>
                <w:rStyle w:val="a6"/>
              </w:rPr>
              <w:t>4.2.2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Работа с профилями требований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_Toc241088256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8</w:t>
            </w:r>
            <w:r w:rsidR="00433FE7">
              <w:rPr>
                <w:webHidden/>
              </w:rPr>
              <w:fldChar w:fldCharType="end"/>
            </w:r>
          </w:hyperlink>
        </w:p>
        <w:p w14:paraId="44A1CF6D" w14:textId="0DB45E92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7" w:history="1">
            <w:r w:rsidR="00433FE7" w:rsidRPr="009C0B08">
              <w:rPr>
                <w:rStyle w:val="a6"/>
              </w:rPr>
              <w:t>4.2.3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Отображение результатов и навигация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8</w:t>
            </w:r>
            <w:r w:rsidR="00433FE7">
              <w:rPr>
                <w:webHidden/>
              </w:rPr>
              <w:fldChar w:fldCharType="end"/>
            </w:r>
          </w:hyperlink>
        </w:p>
        <w:p w14:paraId="0E9F6656" w14:textId="54D12261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8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видам обеспечения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_Toc241088258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9</w:t>
            </w:r>
            <w:r w:rsidR="00433FE7">
              <w:rPr>
                <w:webHidden/>
              </w:rPr>
              <w:fldChar w:fldCharType="end"/>
            </w:r>
          </w:hyperlink>
        </w:p>
        <w:p w14:paraId="1425ADA3" w14:textId="13EB3E4A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59" w:history="1">
            <w:r w:rsidR="00433FE7" w:rsidRPr="009C0B08">
              <w:rPr>
                <w:rStyle w:val="a6"/>
              </w:rPr>
              <w:t>4.3.1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Математическое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_Toc241088259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9</w:t>
            </w:r>
            <w:r w:rsidR="00433FE7">
              <w:rPr>
                <w:webHidden/>
              </w:rPr>
              <w:fldChar w:fldCharType="end"/>
            </w:r>
          </w:hyperlink>
        </w:p>
        <w:p w14:paraId="04830921" w14:textId="174AD2C7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0" w:history="1">
            <w:r w:rsidR="00433FE7" w:rsidRPr="009C0B08">
              <w:rPr>
                <w:rStyle w:val="a6"/>
                <w:rFonts w:eastAsia="Times New Roman"/>
              </w:rPr>
              <w:t>4.3.2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  <w:rFonts w:eastAsia="Times New Roman"/>
              </w:rPr>
              <w:t>Информационное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_Toc241088260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9</w:t>
            </w:r>
            <w:r w:rsidR="00433FE7">
              <w:rPr>
                <w:webHidden/>
              </w:rPr>
              <w:fldChar w:fldCharType="end"/>
            </w:r>
          </w:hyperlink>
        </w:p>
        <w:p w14:paraId="3201F255" w14:textId="6E70E87D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1" w:history="1">
            <w:r w:rsidR="00433FE7" w:rsidRPr="009C0B08">
              <w:rPr>
                <w:rStyle w:val="a6"/>
              </w:rPr>
              <w:t>4.3.3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Лингвистическое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_Toc241088261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10</w:t>
            </w:r>
            <w:r w:rsidR="00433FE7">
              <w:rPr>
                <w:webHidden/>
              </w:rPr>
              <w:fldChar w:fldCharType="end"/>
            </w:r>
          </w:hyperlink>
        </w:p>
        <w:p w14:paraId="0FBA7B54" w14:textId="1E4D0ACD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2" w:history="1">
            <w:r w:rsidR="00433FE7" w:rsidRPr="009C0B08">
              <w:rPr>
                <w:rStyle w:val="a6"/>
                <w:rFonts w:eastAsia="Times New Roman"/>
              </w:rPr>
              <w:t>4.3.4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  <w:rFonts w:eastAsia="Times New Roman"/>
              </w:rPr>
              <w:t>Программное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_Toc241088262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10</w:t>
            </w:r>
            <w:r w:rsidR="00433FE7">
              <w:rPr>
                <w:webHidden/>
              </w:rPr>
              <w:fldChar w:fldCharType="end"/>
            </w:r>
          </w:hyperlink>
        </w:p>
        <w:p w14:paraId="0019EDD5" w14:textId="688ECC69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3" w:history="1">
            <w:r w:rsidR="00433FE7" w:rsidRPr="009C0B08">
              <w:rPr>
                <w:rStyle w:val="a6"/>
                <w:rFonts w:eastAsia="Times New Roman"/>
              </w:rPr>
              <w:t>4.3.5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  <w:rFonts w:eastAsia="Times New Roman"/>
              </w:rPr>
              <w:t>Техническое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_Toc241088263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10</w:t>
            </w:r>
            <w:r w:rsidR="00433FE7">
              <w:rPr>
                <w:webHidden/>
              </w:rPr>
              <w:fldChar w:fldCharType="end"/>
            </w:r>
          </w:hyperlink>
        </w:p>
        <w:p w14:paraId="7DC5AD36" w14:textId="4490E940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4" w:history="1">
            <w:r w:rsidR="00433FE7" w:rsidRPr="009C0B08">
              <w:rPr>
                <w:rStyle w:val="a6"/>
                <w:rFonts w:eastAsia="Times New Roman"/>
              </w:rPr>
              <w:t>4.3.6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  <w:rFonts w:eastAsia="Times New Roman"/>
              </w:rPr>
              <w:t>Метрологическое обеспечение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_Toc241088264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11</w:t>
            </w:r>
            <w:r w:rsidR="00433FE7">
              <w:rPr>
                <w:webHidden/>
              </w:rPr>
              <w:fldChar w:fldCharType="end"/>
            </w:r>
          </w:hyperlink>
        </w:p>
        <w:p w14:paraId="2392F099" w14:textId="21F778D7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5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Общие технические требования к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_Toc241088265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11</w:t>
            </w:r>
            <w:r w:rsidR="00433FE7">
              <w:rPr>
                <w:webHidden/>
              </w:rPr>
              <w:fldChar w:fldCharType="end"/>
            </w:r>
          </w:hyperlink>
        </w:p>
        <w:p w14:paraId="5724E822" w14:textId="2D5429F7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6" w:history="1">
            <w:r w:rsidR="00433FE7" w:rsidRPr="009C0B08">
              <w:rPr>
                <w:rStyle w:val="a6"/>
              </w:rPr>
              <w:t>4.4.1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показателям назначения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_Toc241088266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11</w:t>
            </w:r>
            <w:r w:rsidR="00433FE7">
              <w:rPr>
                <w:webHidden/>
              </w:rPr>
              <w:fldChar w:fldCharType="end"/>
            </w:r>
          </w:hyperlink>
        </w:p>
        <w:p w14:paraId="3DEA564A" w14:textId="0A8CE4AA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7" w:history="1">
            <w:r w:rsidR="00433FE7" w:rsidRPr="009C0B08">
              <w:rPr>
                <w:rStyle w:val="a6"/>
              </w:rPr>
              <w:t>4.4.2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надёжности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11</w:t>
            </w:r>
            <w:r w:rsidR="00433FE7">
              <w:rPr>
                <w:webHidden/>
              </w:rPr>
              <w:fldChar w:fldCharType="end"/>
            </w:r>
          </w:hyperlink>
        </w:p>
        <w:p w14:paraId="61FD2AF9" w14:textId="78C76C35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8" w:history="1">
            <w:r w:rsidR="00433FE7" w:rsidRPr="009C0B08">
              <w:rPr>
                <w:rStyle w:val="a6"/>
              </w:rPr>
              <w:t>4.4.3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по безопасности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_Toc241088268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11</w:t>
            </w:r>
            <w:r w:rsidR="00433FE7">
              <w:rPr>
                <w:webHidden/>
              </w:rPr>
              <w:fldChar w:fldCharType="end"/>
            </w:r>
          </w:hyperlink>
        </w:p>
        <w:p w14:paraId="48668758" w14:textId="7BC66CC8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69" w:history="1">
            <w:r w:rsidR="00433FE7" w:rsidRPr="009C0B08">
              <w:rPr>
                <w:rStyle w:val="a6"/>
              </w:rPr>
              <w:t>4.4.4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патентной чистоте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_Toc241088269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12</w:t>
            </w:r>
            <w:r w:rsidR="00433FE7">
              <w:rPr>
                <w:webHidden/>
              </w:rPr>
              <w:fldChar w:fldCharType="end"/>
            </w:r>
          </w:hyperlink>
        </w:p>
        <w:p w14:paraId="20632299" w14:textId="7858D0B0" w:rsidR="00433FE7" w:rsidRDefault="00BE0BA2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0" w:history="1">
            <w:r w:rsidR="00433FE7" w:rsidRPr="009C0B08">
              <w:rPr>
                <w:rStyle w:val="a6"/>
              </w:rPr>
              <w:t>4.4.5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пользовательскому интерфейсу / эргономике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_Toc241088270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12</w:t>
            </w:r>
            <w:r w:rsidR="00433FE7">
              <w:rPr>
                <w:webHidden/>
              </w:rPr>
              <w:fldChar w:fldCharType="end"/>
            </w:r>
          </w:hyperlink>
        </w:p>
        <w:p w14:paraId="16330314" w14:textId="6373B541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1" w:history="1">
            <w:r w:rsidR="00433FE7" w:rsidRPr="009C0B08">
              <w:rPr>
                <w:rStyle w:val="a6"/>
              </w:rPr>
              <w:t>5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Состав и содержание работ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_Toc241088271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18</w:t>
            </w:r>
            <w:r w:rsidR="00433FE7">
              <w:rPr>
                <w:webHidden/>
              </w:rPr>
              <w:fldChar w:fldCharType="end"/>
            </w:r>
          </w:hyperlink>
        </w:p>
        <w:p w14:paraId="3E09D249" w14:textId="6B25B53F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2" w:history="1">
            <w:r w:rsidR="00433FE7" w:rsidRPr="009C0B08">
              <w:rPr>
                <w:rStyle w:val="a6"/>
              </w:rPr>
              <w:t>6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Порядок разработки автоматизированной системы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_Toc241088272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19</w:t>
            </w:r>
            <w:r w:rsidR="00433FE7">
              <w:rPr>
                <w:webHidden/>
              </w:rPr>
              <w:fldChar w:fldCharType="end"/>
            </w:r>
          </w:hyperlink>
        </w:p>
        <w:p w14:paraId="19D500F4" w14:textId="23BC7BCA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3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Порядок организации разработки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_Toc241088273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19</w:t>
            </w:r>
            <w:r w:rsidR="00433FE7">
              <w:rPr>
                <w:webHidden/>
              </w:rPr>
              <w:fldChar w:fldCharType="end"/>
            </w:r>
          </w:hyperlink>
        </w:p>
        <w:p w14:paraId="1B926097" w14:textId="393C64E5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4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Перечень документов и исходных данных для разработки АС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_Toc241088274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19</w:t>
            </w:r>
            <w:r w:rsidR="00433FE7">
              <w:rPr>
                <w:webHidden/>
              </w:rPr>
              <w:fldChar w:fldCharType="end"/>
            </w:r>
          </w:hyperlink>
        </w:p>
        <w:p w14:paraId="5990536D" w14:textId="3F7F3C3B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5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Перечень документов, предъявляемых по окончании соответствующих этапов работ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_Toc241088275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19</w:t>
            </w:r>
            <w:r w:rsidR="00433FE7">
              <w:rPr>
                <w:webHidden/>
              </w:rPr>
              <w:fldChar w:fldCharType="end"/>
            </w:r>
          </w:hyperlink>
        </w:p>
        <w:p w14:paraId="10DD5CE2" w14:textId="09BC1B96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6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Перечень макетов (прототипов)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_Toc241088276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19</w:t>
            </w:r>
            <w:r w:rsidR="00433FE7">
              <w:rPr>
                <w:webHidden/>
              </w:rPr>
              <w:fldChar w:fldCharType="end"/>
            </w:r>
          </w:hyperlink>
        </w:p>
        <w:p w14:paraId="17410D3D" w14:textId="78C64BE7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7" w:history="1">
            <w:r w:rsidR="00433FE7" w:rsidRPr="009C0B08">
              <w:rPr>
                <w:rStyle w:val="a6"/>
              </w:rPr>
              <w:t>7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Порядок контроля и приемки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_Toc241088277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20</w:t>
            </w:r>
            <w:r w:rsidR="00433FE7">
              <w:rPr>
                <w:webHidden/>
              </w:rPr>
              <w:fldChar w:fldCharType="end"/>
            </w:r>
          </w:hyperlink>
        </w:p>
        <w:p w14:paraId="35A5AD69" w14:textId="58BEB2CB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8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7.1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Виды, состав и методы испытаний АС и ее составных частей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_Toc241088278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20</w:t>
            </w:r>
            <w:r w:rsidR="00433FE7">
              <w:rPr>
                <w:webHidden/>
              </w:rPr>
              <w:fldChar w:fldCharType="end"/>
            </w:r>
          </w:hyperlink>
        </w:p>
        <w:p w14:paraId="2FFA5D3A" w14:textId="5A4AD9B3" w:rsidR="00433FE7" w:rsidRDefault="00BE0BA2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79" w:history="1">
            <w:r w:rsidR="00433FE7" w:rsidRPr="009C0B08"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7.2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Общие требования к приемке работ, порядок согласования и утверждения приемочной документации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_Toc241088279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20</w:t>
            </w:r>
            <w:r w:rsidR="00433FE7">
              <w:rPr>
                <w:webHidden/>
              </w:rPr>
              <w:fldChar w:fldCharType="end"/>
            </w:r>
          </w:hyperlink>
        </w:p>
        <w:p w14:paraId="32D749DF" w14:textId="0990DDCB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0" w:history="1">
            <w:r w:rsidR="00433FE7" w:rsidRPr="009C0B08">
              <w:rPr>
                <w:rStyle w:val="a6"/>
              </w:rPr>
              <w:t>8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составу и содержанию работ по подготовке объекта автоматизации к вводу автоматизированной системы в действие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_Toc241088280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22</w:t>
            </w:r>
            <w:r w:rsidR="00433FE7">
              <w:rPr>
                <w:webHidden/>
              </w:rPr>
              <w:fldChar w:fldCharType="end"/>
            </w:r>
          </w:hyperlink>
        </w:p>
        <w:p w14:paraId="0839B4A6" w14:textId="3D89C5E7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1" w:history="1">
            <w:r w:rsidR="00433FE7" w:rsidRPr="009C0B08">
              <w:rPr>
                <w:rStyle w:val="a6"/>
              </w:rPr>
              <w:t>9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Требования к документированию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_Toc241088281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23</w:t>
            </w:r>
            <w:r w:rsidR="00433FE7">
              <w:rPr>
                <w:webHidden/>
              </w:rPr>
              <w:fldChar w:fldCharType="end"/>
            </w:r>
          </w:hyperlink>
        </w:p>
        <w:p w14:paraId="28D40678" w14:textId="3A10B346" w:rsidR="00433FE7" w:rsidRDefault="00BE0BA2">
          <w:pPr>
            <w:pStyle w:val="11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41088282" w:history="1">
            <w:r w:rsidR="00433FE7" w:rsidRPr="009C0B08">
              <w:rPr>
                <w:rStyle w:val="a6"/>
              </w:rPr>
              <w:t>10</w:t>
            </w:r>
            <w:r w:rsidR="00433FE7"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="00433FE7" w:rsidRPr="009C0B08">
              <w:rPr>
                <w:rStyle w:val="a6"/>
              </w:rPr>
              <w:t>Источники разработки</w:t>
            </w:r>
            <w:r w:rsidR="00433FE7">
              <w:rPr>
                <w:webHidden/>
              </w:rPr>
              <w:tab/>
            </w:r>
            <w:r w:rsidR="00433FE7">
              <w:rPr>
                <w:webHidden/>
              </w:rPr>
              <w:fldChar w:fldCharType="begin"/>
            </w:r>
            <w:r w:rsidR="00433FE7">
              <w:rPr>
                <w:webHidden/>
              </w:rPr>
              <w:instrText xml:space="preserve"> PAGEREF _Toc241088282 \h </w:instrText>
            </w:r>
            <w:r w:rsidR="00433FE7">
              <w:rPr>
                <w:webHidden/>
              </w:rPr>
            </w:r>
            <w:r w:rsidR="00433FE7">
              <w:rPr>
                <w:webHidden/>
              </w:rPr>
              <w:fldChar w:fldCharType="separate"/>
            </w:r>
            <w:r w:rsidR="00433FE7">
              <w:rPr>
                <w:webHidden/>
              </w:rPr>
              <w:t>24</w:t>
            </w:r>
            <w:r w:rsidR="00433FE7">
              <w:rPr>
                <w:webHidden/>
              </w:rPr>
              <w:fldChar w:fldCharType="end"/>
            </w:r>
          </w:hyperlink>
        </w:p>
        <w:p w14:paraId="4DB9FE6F" w14:textId="6908EBFA" w:rsidR="005A4E60" w:rsidRPr="002D3560" w:rsidRDefault="00442256" w:rsidP="002D3560">
          <w:pPr>
            <w:ind w:firstLine="0"/>
            <w:rPr>
              <w:b/>
              <w:bCs/>
              <w:szCs w:val="24"/>
            </w:rPr>
          </w:pPr>
          <w:r>
            <w:rPr>
              <w:b/>
              <w:bCs/>
            </w:rPr>
            <w:fldChar w:fldCharType="end"/>
          </w:r>
        </w:p>
      </w:sdtContent>
    </w:sdt>
    <w:p w14:paraId="38600864" w14:textId="609392F0" w:rsidR="00592879" w:rsidRDefault="00B76D27" w:rsidP="00834F89">
      <w:pPr>
        <w:pStyle w:val="1"/>
        <w:ind w:left="0" w:firstLine="851"/>
      </w:pPr>
      <w:bookmarkStart w:id="0" w:name="_Toc241088237"/>
      <w:bookmarkStart w:id="1" w:name="_Toc74526610"/>
      <w:bookmarkStart w:id="2" w:name="_Toc128474254"/>
      <w:r>
        <w:lastRenderedPageBreak/>
        <w:t>Общие сведения</w:t>
      </w:r>
      <w:bookmarkEnd w:id="0"/>
    </w:p>
    <w:p w14:paraId="0EF2D53F" w14:textId="3CB2A9B0" w:rsidR="00311955" w:rsidRPr="00B020C2" w:rsidRDefault="00311955" w:rsidP="00311955">
      <w:bookmarkStart w:id="3" w:name="_Hlk190501410"/>
      <w:r>
        <w:t xml:space="preserve">В данном разделе настоящего технического задания описываются основные сведения о разработке информационной системы для </w:t>
      </w:r>
      <w:proofErr w:type="spellStart"/>
      <w:r w:rsidR="00BE0BA2">
        <w:t>ы</w:t>
      </w:r>
      <w:bookmarkStart w:id="4" w:name="_GoBack"/>
      <w:bookmarkEnd w:id="4"/>
      <w:r w:rsidR="00BE0BA2" w:rsidRPr="00BE0BA2">
        <w:t>автоматизированной</w:t>
      </w:r>
      <w:proofErr w:type="spellEnd"/>
      <w:r w:rsidR="00BE0BA2" w:rsidRPr="00BE0BA2">
        <w:t xml:space="preserve"> проверки оформления учебных документов</w:t>
      </w:r>
      <w:r w:rsidR="00BE0BA2">
        <w:t>.</w:t>
      </w:r>
    </w:p>
    <w:p w14:paraId="41078D8B" w14:textId="706E8110" w:rsidR="00F91124" w:rsidRDefault="00244047" w:rsidP="00834F89">
      <w:pPr>
        <w:pStyle w:val="2"/>
        <w:ind w:left="0" w:firstLine="851"/>
      </w:pPr>
      <w:bookmarkStart w:id="5" w:name="_Toc241088238"/>
      <w:r>
        <w:t>Полное</w:t>
      </w:r>
      <w:r w:rsidRPr="00244047">
        <w:t xml:space="preserve"> </w:t>
      </w:r>
      <w:r w:rsidR="002D3560" w:rsidRPr="002D3560">
        <w:t>наименование АС и ее условное обозначение</w:t>
      </w:r>
      <w:bookmarkEnd w:id="5"/>
    </w:p>
    <w:bookmarkEnd w:id="3"/>
    <w:p w14:paraId="3DC19E45" w14:textId="08F70E3E" w:rsidR="00CD229E" w:rsidRDefault="00CD229E" w:rsidP="00CD229E">
      <w:r w:rsidRPr="00F46555">
        <w:t>Наименованием данной разработки является «</w:t>
      </w:r>
      <w:r w:rsidR="000E7F58" w:rsidRPr="00F46555">
        <w:t xml:space="preserve">Система </w:t>
      </w:r>
      <w:bookmarkStart w:id="6" w:name="_Hlk241956574"/>
      <w:r w:rsidR="000E7F58" w:rsidRPr="00F46555">
        <w:t>автоматизированной проверки оформления учебных документов</w:t>
      </w:r>
      <w:bookmarkEnd w:id="6"/>
      <w:r w:rsidRPr="00F46555">
        <w:t>».</w:t>
      </w:r>
      <w:r w:rsidR="00ED39C8" w:rsidRPr="00ED39C8">
        <w:t xml:space="preserve"> Условное обозначение АС </w:t>
      </w:r>
      <w:r w:rsidR="00ED39C8">
        <w:t xml:space="preserve">– </w:t>
      </w:r>
      <w:r w:rsidR="000E35AA">
        <w:t>не установлено</w:t>
      </w:r>
      <w:r w:rsidR="00ED39C8" w:rsidRPr="00ED39C8">
        <w:t>.</w:t>
      </w:r>
    </w:p>
    <w:p w14:paraId="2E267197" w14:textId="77777777" w:rsidR="006378E1" w:rsidRDefault="006378E1" w:rsidP="006378E1">
      <w:pPr>
        <w:pStyle w:val="2"/>
        <w:ind w:left="0" w:firstLine="851"/>
      </w:pPr>
      <w:bookmarkStart w:id="7" w:name="_Toc241088239"/>
      <w:r w:rsidRPr="002D3560">
        <w:t>Наименование организации-заказчика и организации-разработчика</w:t>
      </w:r>
      <w:bookmarkEnd w:id="7"/>
    </w:p>
    <w:p w14:paraId="13E07AA9" w14:textId="77777777" w:rsidR="006378E1" w:rsidRDefault="006378E1" w:rsidP="006378E1">
      <w:r>
        <w:t xml:space="preserve">Исполнителем настоящей работы является студент, </w:t>
      </w:r>
      <w:bookmarkStart w:id="8" w:name="_Hlk189557002"/>
      <w:r>
        <w:t xml:space="preserve">ФГБОУ ВО «Вятского государственного университета» «Колледжа </w:t>
      </w:r>
      <w:proofErr w:type="spellStart"/>
      <w:r>
        <w:t>ВятГУ</w:t>
      </w:r>
      <w:proofErr w:type="spellEnd"/>
      <w:r>
        <w:t>»</w:t>
      </w:r>
      <w:bookmarkEnd w:id="8"/>
      <w:r>
        <w:t>, группы ИСП-402-52-00, Комарова В.А.</w:t>
      </w:r>
    </w:p>
    <w:p w14:paraId="7DD4DA1C" w14:textId="793F88A7" w:rsidR="006378E1" w:rsidRPr="006378E1" w:rsidRDefault="006378E1" w:rsidP="006378E1">
      <w:pPr>
        <w:rPr>
          <w:rFonts w:eastAsia="Times New Roman" w:cs="Times New Roman"/>
          <w:szCs w:val="24"/>
        </w:rPr>
      </w:pPr>
      <w:r w:rsidRPr="00AB1FEF">
        <w:t xml:space="preserve">Заказчиком настоящей работы является </w:t>
      </w:r>
      <w:r w:rsidRPr="00C47D8A">
        <w:rPr>
          <w:rFonts w:eastAsia="Times New Roman" w:cs="Times New Roman"/>
          <w:szCs w:val="24"/>
        </w:rPr>
        <w:t xml:space="preserve">руководитель </w:t>
      </w:r>
      <w:r>
        <w:rPr>
          <w:rFonts w:eastAsia="Times New Roman" w:cs="Times New Roman"/>
          <w:szCs w:val="24"/>
        </w:rPr>
        <w:t xml:space="preserve">учебной практики, </w:t>
      </w:r>
      <w:proofErr w:type="spellStart"/>
      <w:r>
        <w:rPr>
          <w:rFonts w:eastAsia="Times New Roman" w:cs="Times New Roman"/>
          <w:szCs w:val="24"/>
        </w:rPr>
        <w:t>Долженкова</w:t>
      </w:r>
      <w:proofErr w:type="spellEnd"/>
      <w:r w:rsidRPr="00C47D8A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</w:rPr>
        <w:t>М</w:t>
      </w:r>
      <w:r w:rsidRPr="00C47D8A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>Л</w:t>
      </w:r>
      <w:r w:rsidRPr="00C47D8A">
        <w:rPr>
          <w:rFonts w:eastAsia="Times New Roman" w:cs="Times New Roman"/>
          <w:szCs w:val="24"/>
        </w:rPr>
        <w:t>.</w:t>
      </w:r>
    </w:p>
    <w:p w14:paraId="4D0F4268" w14:textId="17BB5BE1" w:rsidR="00A52CF3" w:rsidRDefault="006378E1" w:rsidP="00834F89">
      <w:pPr>
        <w:pStyle w:val="2"/>
        <w:ind w:left="0" w:firstLine="851"/>
      </w:pPr>
      <w:bookmarkStart w:id="9" w:name="_Toc241088240"/>
      <w:r w:rsidRPr="006378E1">
        <w:t>Перечень документов, на основании которых создаётся АС</w:t>
      </w:r>
      <w:bookmarkEnd w:id="9"/>
    </w:p>
    <w:p w14:paraId="0591B5FC" w14:textId="4BE586FE" w:rsidR="00E2494B" w:rsidRDefault="00CA5519" w:rsidP="007A4722">
      <w:r w:rsidRPr="00CA5519">
        <w:t>Разработка автоматизированной системы осуществляется на основании настоящего технического задания. Требования к проверке оформления учебных документов определяются заданными правилами, представленными в системе в виде профилей проверки.</w:t>
      </w:r>
    </w:p>
    <w:p w14:paraId="0A193ADC" w14:textId="6444DF8E" w:rsidR="00847368" w:rsidRDefault="00370056" w:rsidP="00834F89">
      <w:pPr>
        <w:pStyle w:val="2"/>
        <w:ind w:left="0" w:firstLine="851"/>
      </w:pPr>
      <w:bookmarkStart w:id="10" w:name="_Toc241088241"/>
      <w:r>
        <w:t>Плановые сроки начала и окончания работ по созданию АС</w:t>
      </w:r>
      <w:bookmarkEnd w:id="10"/>
    </w:p>
    <w:p w14:paraId="4941EE4D" w14:textId="5D81B2F3" w:rsidR="552A97F5" w:rsidRPr="00123C7E" w:rsidRDefault="00123C7E" w:rsidP="26B8DED2">
      <w:r w:rsidRPr="006D6DC7">
        <w:t xml:space="preserve">Разработка программного продукта должна быть осуществлена с </w:t>
      </w:r>
      <w:r w:rsidR="00831CA2">
        <w:t>08</w:t>
      </w:r>
      <w:r w:rsidRPr="006D6DC7">
        <w:t>.0</w:t>
      </w:r>
      <w:r w:rsidR="00732BAE" w:rsidRPr="006D6DC7">
        <w:t>9</w:t>
      </w:r>
      <w:r w:rsidRPr="006D6DC7">
        <w:t>.202</w:t>
      </w:r>
      <w:r w:rsidR="00831CA2">
        <w:t>6</w:t>
      </w:r>
      <w:r w:rsidRPr="006D6DC7">
        <w:t xml:space="preserve"> по </w:t>
      </w:r>
      <w:r w:rsidR="00831CA2">
        <w:t>17</w:t>
      </w:r>
      <w:r w:rsidRPr="006D6DC7">
        <w:t>.</w:t>
      </w:r>
      <w:r w:rsidR="00370056">
        <w:t>06</w:t>
      </w:r>
      <w:r w:rsidRPr="006D6DC7">
        <w:t>.202</w:t>
      </w:r>
      <w:r w:rsidR="00370056">
        <w:t>7</w:t>
      </w:r>
      <w:r w:rsidR="000F60CF" w:rsidRPr="006D6DC7">
        <w:t>.</w:t>
      </w:r>
    </w:p>
    <w:p w14:paraId="11C250B8" w14:textId="77777777" w:rsidR="00A2055D" w:rsidRDefault="00A2055D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0BD60169" w14:textId="0F3FAD99" w:rsidR="00A2055D" w:rsidRDefault="00A2055D" w:rsidP="00A2055D">
      <w:pPr>
        <w:pStyle w:val="1"/>
        <w:ind w:left="0" w:firstLine="851"/>
      </w:pPr>
      <w:bookmarkStart w:id="11" w:name="_Toc241088242"/>
      <w:r>
        <w:lastRenderedPageBreak/>
        <w:t>Цели и назначение создания</w:t>
      </w:r>
      <w:r w:rsidR="00322639" w:rsidRPr="00322639">
        <w:t xml:space="preserve"> </w:t>
      </w:r>
      <w:r w:rsidR="00322639">
        <w:t>автоматизированной</w:t>
      </w:r>
      <w:r>
        <w:t xml:space="preserve"> системы</w:t>
      </w:r>
      <w:bookmarkEnd w:id="11"/>
    </w:p>
    <w:p w14:paraId="260E5648" w14:textId="780B06BF" w:rsidR="009435E4" w:rsidRPr="009435E4" w:rsidRDefault="009435E4" w:rsidP="009435E4">
      <w:r>
        <w:t>Данный раздел содержит цели и назначение создания системы.</w:t>
      </w:r>
    </w:p>
    <w:p w14:paraId="6EA622E2" w14:textId="10363599" w:rsidR="001B0B07" w:rsidRDefault="001B0B07" w:rsidP="001B0B07">
      <w:pPr>
        <w:pStyle w:val="2"/>
        <w:ind w:left="0" w:firstLine="851"/>
      </w:pPr>
      <w:bookmarkStart w:id="12" w:name="_Toc241088243"/>
      <w:r>
        <w:t>Ц</w:t>
      </w:r>
      <w:r w:rsidR="00322639">
        <w:t>ели создания АС</w:t>
      </w:r>
      <w:bookmarkEnd w:id="12"/>
    </w:p>
    <w:p w14:paraId="39BD6A09" w14:textId="77777777" w:rsidR="009435E4" w:rsidRDefault="009435E4" w:rsidP="009435E4">
      <w:r>
        <w:t>Целью создания системы является сокращение времени проверки оформления учебных документов и повышение полноты выявления ошибок за счёт автоматизированного анализа документа по заданным требованиям.</w:t>
      </w:r>
    </w:p>
    <w:p w14:paraId="32999EEE" w14:textId="77777777" w:rsidR="009435E4" w:rsidRDefault="009435E4" w:rsidP="009435E4">
      <w:r>
        <w:t>Для достижения поставленной цели система должна обеспечивать:</w:t>
      </w:r>
    </w:p>
    <w:p w14:paraId="4A72EB20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загрузку учебного документа;</w:t>
      </w:r>
    </w:p>
    <w:p w14:paraId="35B2FC39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выбор существующего или создание нового профиля требований;</w:t>
      </w:r>
    </w:p>
    <w:p w14:paraId="2E82E921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запуск автоматической проверки документа;</w:t>
      </w:r>
    </w:p>
    <w:p w14:paraId="6F366955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выявление нарушений требований оформления;</w:t>
      </w:r>
    </w:p>
    <w:p w14:paraId="1573D39F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отображение списка обнаруженных нарушений;</w:t>
      </w:r>
    </w:p>
    <w:p w14:paraId="178A4A6A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указание места обнаруженного нарушения в документе;</w:t>
      </w:r>
    </w:p>
    <w:p w14:paraId="2F557B35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отображение пояснения к каждому обнаруженному нарушению;</w:t>
      </w:r>
    </w:p>
    <w:p w14:paraId="7D646AA7" w14:textId="77777777" w:rsid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формирование отчёта о результатах проверки;</w:t>
      </w:r>
    </w:p>
    <w:p w14:paraId="0DC42B4A" w14:textId="0686D3CF" w:rsidR="009435E4" w:rsidRPr="009435E4" w:rsidRDefault="009435E4" w:rsidP="006E2384">
      <w:pPr>
        <w:pStyle w:val="a0"/>
        <w:numPr>
          <w:ilvl w:val="0"/>
          <w:numId w:val="10"/>
        </w:numPr>
        <w:ind w:left="0" w:firstLine="851"/>
      </w:pPr>
      <w:r>
        <w:t>сохранение истории проверок.</w:t>
      </w:r>
    </w:p>
    <w:p w14:paraId="011C7F49" w14:textId="6BFD7978" w:rsidR="001B0B07" w:rsidRDefault="001B0B07" w:rsidP="001B0B07">
      <w:pPr>
        <w:pStyle w:val="2"/>
        <w:ind w:left="0" w:firstLine="851"/>
      </w:pPr>
      <w:bookmarkStart w:id="13" w:name="_Toc241088244"/>
      <w:r>
        <w:t xml:space="preserve">Назначение </w:t>
      </w:r>
      <w:r w:rsidR="001C4907">
        <w:t>АС</w:t>
      </w:r>
      <w:bookmarkEnd w:id="13"/>
    </w:p>
    <w:p w14:paraId="05EC48F1" w14:textId="61968F13" w:rsidR="00D17162" w:rsidRDefault="00D17162" w:rsidP="00D17162">
      <w:r>
        <w:t>Система предназначена для автоматизированной проверки оформления учебных документов на соответствие требованиям, заданным в выбранном профиле проверки.</w:t>
      </w:r>
    </w:p>
    <w:p w14:paraId="089F28B0" w14:textId="3DE998CD" w:rsidR="00D17162" w:rsidRDefault="00D17162" w:rsidP="00D17162">
      <w:r>
        <w:t>Основными пользователями системы являются авторы учебных документов и преподаватели</w:t>
      </w:r>
      <w:r w:rsidR="001F6A95">
        <w:t>/учителя</w:t>
      </w:r>
      <w:r>
        <w:t>. Система также предназначена для использования сотрудниками методических подразделений, устанавливающими требования к оформлению учебных работ.</w:t>
      </w:r>
    </w:p>
    <w:p w14:paraId="0F4E7243" w14:textId="5CE89485" w:rsidR="00D17162" w:rsidRPr="00D17162" w:rsidRDefault="00D17162" w:rsidP="00D17162">
      <w:r>
        <w:t>Система должна выполнять проверку формализуемых параметров оформления документа, включая шрифты, размеры шрифтов, отступы, интервалы, заголовки, нумерацию, оформление списков, таблиц, рисунков и другие параметры, заданные соответствующим профилем требований.</w:t>
      </w:r>
    </w:p>
    <w:p w14:paraId="3F9CF12C" w14:textId="77777777" w:rsidR="001329C8" w:rsidRDefault="001329C8">
      <w:pPr>
        <w:spacing w:before="0" w:after="200" w:line="276" w:lineRule="auto"/>
        <w:ind w:firstLine="0"/>
        <w:contextualSpacing w:val="0"/>
        <w:jc w:val="left"/>
        <w:rPr>
          <w:rFonts w:eastAsiaTheme="majorEastAsia" w:cs="Times New Roman"/>
          <w:b/>
          <w:bCs/>
          <w:noProof/>
          <w:szCs w:val="36"/>
        </w:rPr>
      </w:pPr>
      <w:r>
        <w:br w:type="page"/>
      </w:r>
    </w:p>
    <w:p w14:paraId="7051770A" w14:textId="0DDC3C89" w:rsidR="001329C8" w:rsidRDefault="001329C8" w:rsidP="001329C8">
      <w:pPr>
        <w:pStyle w:val="1"/>
        <w:ind w:left="0" w:firstLine="709"/>
      </w:pPr>
      <w:bookmarkStart w:id="14" w:name="_Toc241088245"/>
      <w:r w:rsidRPr="001329C8">
        <w:lastRenderedPageBreak/>
        <w:t>Характеристика объекта автоматизации</w:t>
      </w:r>
      <w:bookmarkEnd w:id="14"/>
    </w:p>
    <w:p w14:paraId="550AFB41" w14:textId="17150E7E" w:rsidR="00AF07E2" w:rsidRPr="00AF07E2" w:rsidRDefault="00AF07E2" w:rsidP="00AF07E2">
      <w:r>
        <w:t>Данный раздел содержит характеристики объекта автоматизации.</w:t>
      </w:r>
    </w:p>
    <w:p w14:paraId="101751BB" w14:textId="10EE9A51" w:rsidR="00F21E8A" w:rsidRDefault="00F21E8A" w:rsidP="00E91F84">
      <w:pPr>
        <w:pStyle w:val="2"/>
        <w:ind w:left="0" w:firstLine="851"/>
      </w:pPr>
      <w:bookmarkStart w:id="15" w:name="_Toc241088246"/>
      <w:r>
        <w:t>Общие сведения об объекте</w:t>
      </w:r>
      <w:r w:rsidR="00797136">
        <w:t xml:space="preserve"> автоматизации</w:t>
      </w:r>
      <w:bookmarkEnd w:id="15"/>
    </w:p>
    <w:p w14:paraId="438F6A66" w14:textId="26D1BC4F" w:rsidR="00C31E2E" w:rsidRDefault="00C31E2E" w:rsidP="00C31E2E">
      <w:r>
        <w:t>Объектом автоматизации является процесс проверки оформления учебных документов на соответствие установленным требованиям.</w:t>
      </w:r>
    </w:p>
    <w:p w14:paraId="2241AE88" w14:textId="5731E1A3" w:rsidR="00C31E2E" w:rsidRDefault="00C31E2E" w:rsidP="00C31E2E">
      <w:r>
        <w:t>Проверка учебных документов осуществляется на основании набора требований к их оформлению, представленного в виде профиля требований. Профиль содержит перечень правил и требуемых значений параметров оформления документа.</w:t>
      </w:r>
    </w:p>
    <w:p w14:paraId="17ECE6D7" w14:textId="2FAA1A3C" w:rsidR="00C31E2E" w:rsidRDefault="00C31E2E" w:rsidP="00C31E2E">
      <w:r>
        <w:t>В процессе проверки анализируются формализуемые параметры оформления учебного документа, в том числе шрифт, размер и начертание шрифта, межстрочные интервалы, отступы абзацев, выравнивание, нумерация, размеры полей, параметры заголовков, списков, таблиц и рисунков.</w:t>
      </w:r>
    </w:p>
    <w:p w14:paraId="70024554" w14:textId="0BB679A6" w:rsidR="00C31E2E" w:rsidRDefault="00C31E2E" w:rsidP="003B0EE5">
      <w:r>
        <w:t>В качестве исходных данных для проверки используется загруженный пользователем документ. Предусматривается поддержка документов в формате DOCX размером не более 50 МБ.</w:t>
      </w:r>
    </w:p>
    <w:p w14:paraId="5A57053E" w14:textId="72657AEA" w:rsidR="00C31E2E" w:rsidRDefault="00C31E2E" w:rsidP="003B0EE5">
      <w:r>
        <w:t>Результатом автоматизированной проверки являются сведения об обнаруженных нарушениях требований оформления с указанием их типа, местоположения в документе, фактического значения проверяемого параметра и значения, заданного соответствующим правилом профиля. Результаты проверки могут быть представлены непосредственно в документе и в виде отдельного отчёта.</w:t>
      </w:r>
    </w:p>
    <w:p w14:paraId="2CA2D44B" w14:textId="57710B77" w:rsidR="00757350" w:rsidRPr="00757350" w:rsidRDefault="00C31E2E" w:rsidP="00C31E2E">
      <w:r>
        <w:t>Масштаб разработки определяется необходимостью автоматизации основных операций проверки оформления учебных документов: загрузки документа, выбора профиля требований, анализа параметров оформления, выявления и локализации нарушений, отображения результатов и формирования отчёта.</w:t>
      </w:r>
    </w:p>
    <w:p w14:paraId="69A721B0" w14:textId="3BEDCAB2" w:rsidR="00F21E8A" w:rsidRDefault="00F53896" w:rsidP="00773FF9">
      <w:pPr>
        <w:pStyle w:val="2"/>
        <w:ind w:left="0" w:firstLine="851"/>
      </w:pPr>
      <w:bookmarkStart w:id="16" w:name="_Toc241088247"/>
      <w:r>
        <w:t>Сведения об условиях эксплуатации объекта автоматизации и характеристиках окружающей среды</w:t>
      </w:r>
      <w:bookmarkEnd w:id="16"/>
    </w:p>
    <w:p w14:paraId="48692B2D" w14:textId="428D5834" w:rsidR="001230AF" w:rsidRDefault="001230AF" w:rsidP="001230AF">
      <w:r>
        <w:t>Система предназначена для эксплуатации пользователями при работе с документами в электронной форме.</w:t>
      </w:r>
    </w:p>
    <w:p w14:paraId="707562B1" w14:textId="079E3128" w:rsidR="001230AF" w:rsidRDefault="001230AF" w:rsidP="00674ACB">
      <w:r>
        <w:t>Входные документы загружаются пользователем из файловой системы используемого рабочего устройства. Результаты проверки могут сохраняться пользователем в отдельный файл.</w:t>
      </w:r>
    </w:p>
    <w:p w14:paraId="62580261" w14:textId="77777777" w:rsidR="001230AF" w:rsidRDefault="001230AF" w:rsidP="001230AF">
      <w:r>
        <w:t>Специальные требования к характеристикам окружающей среды, в которой эксплуатируется объект автоматизации, в рамках настоящего технического задания не устанавливаются.</w:t>
      </w:r>
    </w:p>
    <w:p w14:paraId="092F632B" w14:textId="0835E6C1" w:rsidR="00E61B22" w:rsidRDefault="005A725D" w:rsidP="005C0ED3">
      <w:pPr>
        <w:pStyle w:val="1"/>
        <w:ind w:left="0" w:firstLine="851"/>
      </w:pPr>
      <w:bookmarkStart w:id="17" w:name="_Toc241088248"/>
      <w:r w:rsidRPr="005A725D">
        <w:lastRenderedPageBreak/>
        <w:t>Требования к автоматизированной системе</w:t>
      </w:r>
      <w:bookmarkEnd w:id="17"/>
    </w:p>
    <w:p w14:paraId="02B531D3" w14:textId="1F148766" w:rsidR="00123C7E" w:rsidRPr="00123C7E" w:rsidRDefault="00123C7E" w:rsidP="00123C7E">
      <w:r w:rsidRPr="00123C7E">
        <w:t xml:space="preserve">Данный раздел содержит </w:t>
      </w:r>
      <w:r w:rsidR="00210057">
        <w:t>требования к автоматизированной системе</w:t>
      </w:r>
      <w:r w:rsidR="005D01B0">
        <w:t>.</w:t>
      </w:r>
    </w:p>
    <w:p w14:paraId="3939F4B1" w14:textId="7E47DD95" w:rsidR="001D3FB1" w:rsidRDefault="00EC4A61" w:rsidP="005C0ED3">
      <w:pPr>
        <w:pStyle w:val="2"/>
        <w:ind w:left="0" w:firstLine="851"/>
      </w:pPr>
      <w:bookmarkStart w:id="18" w:name="_Toc241088249"/>
      <w:r w:rsidRPr="00EC4A61">
        <w:t>Требования к структуре АС в целом</w:t>
      </w:r>
      <w:bookmarkEnd w:id="18"/>
    </w:p>
    <w:p w14:paraId="260CA700" w14:textId="09D0BAEC" w:rsidR="00A116BD" w:rsidRPr="00A116BD" w:rsidRDefault="00A116BD" w:rsidP="00A116BD">
      <w:r>
        <w:t>Должны выполняться следующие требования к структуре АС в целом.</w:t>
      </w:r>
    </w:p>
    <w:p w14:paraId="2C7BD271" w14:textId="14635840" w:rsidR="00EC4A61" w:rsidRDefault="00EC4A61" w:rsidP="00EC4A61">
      <w:pPr>
        <w:pStyle w:val="3"/>
        <w:tabs>
          <w:tab w:val="clear" w:pos="1701"/>
          <w:tab w:val="left" w:pos="1560"/>
        </w:tabs>
        <w:ind w:left="0" w:firstLine="851"/>
      </w:pPr>
      <w:bookmarkStart w:id="19" w:name="_Toc241088250"/>
      <w:r w:rsidRPr="00EC4A61">
        <w:t>Перечень подсистем</w:t>
      </w:r>
      <w:bookmarkEnd w:id="19"/>
    </w:p>
    <w:p w14:paraId="1AAACAC2" w14:textId="5F8DF366" w:rsidR="00C91F1B" w:rsidRDefault="00C91F1B" w:rsidP="004E671C">
      <w:r>
        <w:t>Система проверки оформления учебных документов должна включать следующие основные подсистемы:</w:t>
      </w:r>
    </w:p>
    <w:p w14:paraId="253145B3" w14:textId="54C4C283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управления пользователями </w:t>
      </w:r>
      <w:r w:rsidR="005548D1">
        <w:t>–</w:t>
      </w:r>
      <w:r>
        <w:t xml:space="preserve"> обеспечивает регистрацию, авторизацию и управление учётными записями пользователе</w:t>
      </w:r>
      <w:r w:rsidR="004E671C">
        <w:t>й</w:t>
      </w:r>
      <w:r>
        <w:t>.</w:t>
      </w:r>
    </w:p>
    <w:p w14:paraId="6E4BB9F8" w14:textId="58C5646A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управления профилями требований </w:t>
      </w:r>
      <w:r w:rsidR="005548D1">
        <w:t>–</w:t>
      </w:r>
      <w:r>
        <w:t xml:space="preserve"> обеспечивает создание, редактирование, сохранение и выбор профилей требований к оформлению документов.</w:t>
      </w:r>
    </w:p>
    <w:p w14:paraId="6A2A460B" w14:textId="4524B6C4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загрузки и анализа документов </w:t>
      </w:r>
      <w:r w:rsidR="005548D1">
        <w:t>–</w:t>
      </w:r>
      <w:r>
        <w:t xml:space="preserve"> обеспечивает загрузку документов в формате DOCX, извлечение параметров оформления и выполнение автоматической проверки по выбранному профилю требований.</w:t>
      </w:r>
    </w:p>
    <w:p w14:paraId="72CE0403" w14:textId="6E3C9972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отображения результатов и навигации </w:t>
      </w:r>
      <w:r w:rsidR="005548D1">
        <w:t>–</w:t>
      </w:r>
      <w:r>
        <w:t xml:space="preserve"> обеспечивает формирование списка обнаруженных нарушений, визуальное выделение проблемных мест в документе и переход от записи о нарушении к соответствующему месту в документе.</w:t>
      </w:r>
    </w:p>
    <w:p w14:paraId="647CD622" w14:textId="5DF59E5A" w:rsidR="00C91F1B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формирования отчётов </w:t>
      </w:r>
      <w:r w:rsidR="005548D1">
        <w:t>–</w:t>
      </w:r>
      <w:r>
        <w:t xml:space="preserve"> обеспечивает создание и экспорт отчёта о результатах проверки.</w:t>
      </w:r>
    </w:p>
    <w:p w14:paraId="4FCE5557" w14:textId="5E2B94F1" w:rsidR="00A57BB8" w:rsidRDefault="00C91F1B" w:rsidP="006E2384">
      <w:pPr>
        <w:pStyle w:val="a0"/>
        <w:numPr>
          <w:ilvl w:val="0"/>
          <w:numId w:val="11"/>
        </w:numPr>
        <w:ind w:left="0" w:firstLine="851"/>
      </w:pPr>
      <w:r>
        <w:t xml:space="preserve">Подсистема хранения истории проверок </w:t>
      </w:r>
      <w:r w:rsidR="005548D1">
        <w:t>–</w:t>
      </w:r>
      <w:r>
        <w:t xml:space="preserve"> обеспечивает сохранение результатов выполненных проверок и возможность их последующего просмотра.</w:t>
      </w:r>
    </w:p>
    <w:p w14:paraId="65BCA7FA" w14:textId="32BDC036" w:rsidR="0068046F" w:rsidRDefault="0068046F" w:rsidP="00A57BB8">
      <w:pPr>
        <w:pStyle w:val="3"/>
        <w:tabs>
          <w:tab w:val="clear" w:pos="1701"/>
          <w:tab w:val="left" w:pos="1560"/>
        </w:tabs>
        <w:ind w:left="0" w:firstLine="851"/>
      </w:pPr>
      <w:bookmarkStart w:id="20" w:name="_Toc241088251"/>
      <w:r w:rsidRPr="0068046F">
        <w:t>Требования</w:t>
      </w:r>
      <w:r w:rsidR="003C17FA" w:rsidRPr="003C17FA">
        <w:t xml:space="preserve"> к способам и средствам обеспечения информационного взаимодействия компонентов АС</w:t>
      </w:r>
      <w:bookmarkEnd w:id="20"/>
    </w:p>
    <w:p w14:paraId="1E190187" w14:textId="169209DE" w:rsidR="00A60CD2" w:rsidRDefault="00A60CD2" w:rsidP="00A60CD2">
      <w:r>
        <w:t>Подсистемы должны взаимодействовать между собой следующим образом:</w:t>
      </w:r>
    </w:p>
    <w:p w14:paraId="405C6585" w14:textId="17CF34DE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управления пользователями должна обеспечивать доступ к остальным подсистемам.</w:t>
      </w:r>
    </w:p>
    <w:p w14:paraId="33AF721D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управления профилями требований должна предоставлять выбранный профиль подсистеме загрузки и анализа документов.</w:t>
      </w:r>
    </w:p>
    <w:p w14:paraId="6CB9915B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загрузки и анализа документов должна передавать результаты проверки в подсистему отображения результатов и навигации, а также в подсистему формирования отчётов и подсистему хранения истории проверок.</w:t>
      </w:r>
    </w:p>
    <w:p w14:paraId="260A538F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lastRenderedPageBreak/>
        <w:t>Подсистема отображения результатов и навигации должна обеспечивать возможность перехода к местам нарушений, выявленным подсистемой загрузки и анализа документов.</w:t>
      </w:r>
    </w:p>
    <w:p w14:paraId="75346665" w14:textId="77777777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формирования отчётов должна использовать данные, полученные от подсистемы загрузки и анализа документов.</w:t>
      </w:r>
    </w:p>
    <w:p w14:paraId="6DB257DE" w14:textId="2428C8E8" w:rsidR="00A60CD2" w:rsidRDefault="00A60CD2" w:rsidP="006E2384">
      <w:pPr>
        <w:pStyle w:val="a0"/>
        <w:numPr>
          <w:ilvl w:val="0"/>
          <w:numId w:val="12"/>
        </w:numPr>
        <w:ind w:left="0" w:firstLine="851"/>
      </w:pPr>
      <w:r>
        <w:t>Подсистема хранения истории проверок должна сохранять результаты, полученные от подсистемы загрузки и анализа документов, с привязкой к пользователю и документу.</w:t>
      </w:r>
    </w:p>
    <w:p w14:paraId="6BDDA4E7" w14:textId="6DE1DEA6" w:rsidR="00A60CD2" w:rsidRPr="00A60CD2" w:rsidRDefault="00A60CD2" w:rsidP="00A60CD2">
      <w:r>
        <w:t>Взаимодействие между подсистемами должно осуществляться в рамках единого программного комплекса без необходимости установки дополнительного программного обеспечения на стороне пользователя (кроме веб-браузера).</w:t>
      </w:r>
    </w:p>
    <w:p w14:paraId="6C92FD8D" w14:textId="06E23185" w:rsidR="0068046F" w:rsidRDefault="003C17FA" w:rsidP="0068046F">
      <w:pPr>
        <w:pStyle w:val="3"/>
        <w:tabs>
          <w:tab w:val="clear" w:pos="1701"/>
          <w:tab w:val="left" w:pos="1560"/>
        </w:tabs>
        <w:ind w:left="0" w:firstLine="851"/>
      </w:pPr>
      <w:bookmarkStart w:id="21" w:name="_Toc241088252"/>
      <w:r>
        <w:t>Т</w:t>
      </w:r>
      <w:r w:rsidRPr="003C17FA">
        <w:t>ребования к режимам функционирования АС</w:t>
      </w:r>
      <w:bookmarkEnd w:id="21"/>
    </w:p>
    <w:p w14:paraId="50AD5237" w14:textId="002E76FF" w:rsidR="00825F85" w:rsidRDefault="00825F85" w:rsidP="00825F85">
      <w:r>
        <w:t>Система должна поддерживать следующие режимы работы:</w:t>
      </w:r>
    </w:p>
    <w:p w14:paraId="2437F993" w14:textId="4D186E5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проверки документа </w:t>
      </w:r>
      <w:r w:rsidR="005548D1">
        <w:t>–</w:t>
      </w:r>
      <w:r>
        <w:t xml:space="preserve"> основной режим, в котором пользователь загружает документ, выбирает профиль требований и запускает автоматическую проверку.</w:t>
      </w:r>
    </w:p>
    <w:p w14:paraId="126E3DF8" w14:textId="47911DC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просмотра результатов </w:t>
      </w:r>
      <w:r w:rsidR="005548D1">
        <w:t>–</w:t>
      </w:r>
      <w:r>
        <w:t xml:space="preserve"> режим отображения списка нарушений, визуального выделения ошибок в документе и перехода к местам нарушений.</w:t>
      </w:r>
    </w:p>
    <w:p w14:paraId="2A4C0419" w14:textId="200C39CF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работы с профилями требований </w:t>
      </w:r>
      <w:r w:rsidR="005548D1">
        <w:t>–</w:t>
      </w:r>
      <w:r>
        <w:t xml:space="preserve"> режим создания, редактирования и выбора профилей требований.</w:t>
      </w:r>
    </w:p>
    <w:p w14:paraId="414604FB" w14:textId="32AF41DA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просмотра истории проверок </w:t>
      </w:r>
      <w:r w:rsidR="005548D1">
        <w:t>–</w:t>
      </w:r>
      <w:r>
        <w:t xml:space="preserve"> режим доступа к ранее выполненным проверкам документов пользователя.</w:t>
      </w:r>
    </w:p>
    <w:p w14:paraId="644B15C2" w14:textId="66858C20" w:rsidR="00825F85" w:rsidRDefault="00825F85" w:rsidP="006E2384">
      <w:pPr>
        <w:pStyle w:val="a0"/>
        <w:numPr>
          <w:ilvl w:val="0"/>
          <w:numId w:val="13"/>
        </w:numPr>
        <w:ind w:left="0" w:firstLine="851"/>
      </w:pPr>
      <w:r>
        <w:t xml:space="preserve">Режим формирования отчёта </w:t>
      </w:r>
      <w:r w:rsidR="005548D1">
        <w:t>–</w:t>
      </w:r>
      <w:r>
        <w:t xml:space="preserve"> режим создания и экспорта отчёта о результатах проверки.</w:t>
      </w:r>
    </w:p>
    <w:p w14:paraId="34387E46" w14:textId="2F8EA6B8" w:rsidR="00825F85" w:rsidRPr="00825F85" w:rsidRDefault="00825F85" w:rsidP="00825F85">
      <w:r>
        <w:t>Система должна обеспечивать возможность перехода между указанными режимами без потери данных текущей сессии работы пользователя.</w:t>
      </w:r>
    </w:p>
    <w:p w14:paraId="6E85D7F8" w14:textId="73B6B9F1" w:rsidR="0068046F" w:rsidRDefault="0068046F" w:rsidP="0068046F">
      <w:pPr>
        <w:pStyle w:val="3"/>
        <w:tabs>
          <w:tab w:val="clear" w:pos="1701"/>
          <w:tab w:val="left" w:pos="1560"/>
        </w:tabs>
        <w:ind w:left="0" w:firstLine="851"/>
      </w:pPr>
      <w:bookmarkStart w:id="22" w:name="_Toc241088253"/>
      <w:r w:rsidRPr="0068046F">
        <w:t>Перспективы развития</w:t>
      </w:r>
      <w:r w:rsidR="002C4586" w:rsidRPr="002C4586">
        <w:t>, модернизации АС</w:t>
      </w:r>
      <w:bookmarkEnd w:id="22"/>
    </w:p>
    <w:p w14:paraId="4AA7BB04" w14:textId="1A73168E" w:rsidR="007500E5" w:rsidRDefault="007500E5" w:rsidP="007500E5">
      <w:r>
        <w:t>В перспективе развития системы предусматривается:</w:t>
      </w:r>
    </w:p>
    <w:p w14:paraId="1FBE7181" w14:textId="5A957034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расширение перечня поддерживаемых форматов документов (например PDF);</w:t>
      </w:r>
    </w:p>
    <w:p w14:paraId="68152EAA" w14:textId="77777777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добавление возможности автоматического исправления отдельных видов нарушений оформления по согласию пользователя;</w:t>
      </w:r>
    </w:p>
    <w:p w14:paraId="0FAC1092" w14:textId="10798949" w:rsidR="007500E5" w:rsidRDefault="007500E5" w:rsidP="006E2384">
      <w:pPr>
        <w:pStyle w:val="a0"/>
        <w:numPr>
          <w:ilvl w:val="0"/>
          <w:numId w:val="14"/>
        </w:numPr>
        <w:ind w:left="0" w:firstLine="851"/>
      </w:pPr>
      <w:r>
        <w:t>реализация коллективной работы с профилями требований (общие профили для преподавателей и методических подразделений)</w:t>
      </w:r>
      <w:r w:rsidR="004D5E2F">
        <w:t>.</w:t>
      </w:r>
    </w:p>
    <w:p w14:paraId="7C3DEB6B" w14:textId="001A64A0" w:rsidR="001D3FB1" w:rsidRDefault="00EC4A61" w:rsidP="005C0ED3">
      <w:pPr>
        <w:pStyle w:val="2"/>
        <w:ind w:left="0" w:firstLine="851"/>
      </w:pPr>
      <w:bookmarkStart w:id="23" w:name="_Toc241088254"/>
      <w:r w:rsidRPr="00EC4A61">
        <w:lastRenderedPageBreak/>
        <w:t>Требования к функциям (задачам), выполняемым АС</w:t>
      </w:r>
      <w:bookmarkEnd w:id="23"/>
    </w:p>
    <w:p w14:paraId="0F92FD2F" w14:textId="529376F8" w:rsidR="00A116BD" w:rsidRPr="00A116BD" w:rsidRDefault="00A116BD" w:rsidP="00A116BD">
      <w:r w:rsidRPr="00A116BD">
        <w:t>Система должна обеспечивать выполнение следующих функций.</w:t>
      </w:r>
    </w:p>
    <w:p w14:paraId="7048DB1B" w14:textId="73676958" w:rsidR="00A23E2F" w:rsidRDefault="008F010B" w:rsidP="00A23E2F">
      <w:pPr>
        <w:pStyle w:val="3"/>
        <w:tabs>
          <w:tab w:val="clear" w:pos="1701"/>
          <w:tab w:val="left" w:pos="1560"/>
        </w:tabs>
        <w:ind w:left="0" w:firstLine="851"/>
      </w:pPr>
      <w:bookmarkStart w:id="24" w:name="_Toc241088255"/>
      <w:r w:rsidRPr="008F010B">
        <w:t>Загрузка и анализ документов</w:t>
      </w:r>
      <w:bookmarkEnd w:id="24"/>
    </w:p>
    <w:p w14:paraId="4C8AEC81" w14:textId="38E24A99" w:rsidR="00C97A23" w:rsidRDefault="00C97A23" w:rsidP="00C97A23">
      <w:r>
        <w:t>Система должна обеспечивать:</w:t>
      </w:r>
    </w:p>
    <w:p w14:paraId="089FF93E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загрузку учебных документов в формате DOCX размером не более 50 МБ;</w:t>
      </w:r>
    </w:p>
    <w:p w14:paraId="7C2973F8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автоматическое извлечение параметров оформления документа (шрифты, размеры шрифтов, начертание, межстрочные интервалы, отступы абзацев, выравнивание, параметры заголовков, поля страницы, оформление списков, таблиц, рисунков и других формализуемых элементов);</w:t>
      </w:r>
    </w:p>
    <w:p w14:paraId="5D52F6FD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выполнение автоматической проверки загруженного документа по выбранному профилю требований;</w:t>
      </w:r>
    </w:p>
    <w:p w14:paraId="52DA3887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формирование результата проверки с указанием каждого обнаруженного нарушения;</w:t>
      </w:r>
    </w:p>
    <w:p w14:paraId="18B76D1C" w14:textId="1D53005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 xml:space="preserve">для каждого обнаруженного нарушения </w:t>
      </w:r>
      <w:r w:rsidR="005548D1">
        <w:t>–</w:t>
      </w:r>
      <w:r>
        <w:t xml:space="preserve"> определение его типа, местоположения в документе, фактического значения параметра и значения, заданного соответствующим правилом профиля;</w:t>
      </w:r>
    </w:p>
    <w:p w14:paraId="4FE18B63" w14:textId="77777777" w:rsid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разделение обнаруженных нарушений по степени важности (ошибки, предупреждения, рекомендации);</w:t>
      </w:r>
    </w:p>
    <w:p w14:paraId="61413FE4" w14:textId="1AAD21FE" w:rsidR="00C97A23" w:rsidRPr="00C97A23" w:rsidRDefault="00C97A23" w:rsidP="006E2384">
      <w:pPr>
        <w:pStyle w:val="a0"/>
        <w:numPr>
          <w:ilvl w:val="0"/>
          <w:numId w:val="15"/>
        </w:numPr>
        <w:ind w:left="0" w:firstLine="851"/>
      </w:pPr>
      <w:r>
        <w:t>сохранение результатов проверки в истории проверок пользователя (не менее последних 10 проверок для каждого сохранённого документа).</w:t>
      </w:r>
    </w:p>
    <w:p w14:paraId="59F9A6CC" w14:textId="2E273565" w:rsidR="00655A1E" w:rsidRDefault="00655A1E" w:rsidP="00D46F39">
      <w:pPr>
        <w:pStyle w:val="3"/>
        <w:tabs>
          <w:tab w:val="clear" w:pos="1701"/>
          <w:tab w:val="left" w:pos="1560"/>
        </w:tabs>
        <w:ind w:left="0" w:firstLine="851"/>
      </w:pPr>
      <w:bookmarkStart w:id="25" w:name="_Toc241088256"/>
      <w:r w:rsidRPr="00655A1E">
        <w:t>Работа с профилями требований</w:t>
      </w:r>
      <w:bookmarkEnd w:id="25"/>
    </w:p>
    <w:p w14:paraId="06CA7DA0" w14:textId="7D7B19E1" w:rsidR="00275CF7" w:rsidRDefault="00275CF7" w:rsidP="00275CF7">
      <w:r>
        <w:t>Система должна обеспечивать:</w:t>
      </w:r>
    </w:p>
    <w:p w14:paraId="2142279D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создание пользователем собственных профилей требований;</w:t>
      </w:r>
    </w:p>
    <w:p w14:paraId="01F66644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редактирование существующих профилей требований;</w:t>
      </w:r>
    </w:p>
    <w:p w14:paraId="64BDE2F7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сохранение профилей требований для повторного использования;</w:t>
      </w:r>
    </w:p>
    <w:p w14:paraId="63B91AA3" w14:textId="7777777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выбор профиля требований перед запуском проверки документа;</w:t>
      </w:r>
    </w:p>
    <w:p w14:paraId="4F3FC830" w14:textId="0D1FB767" w:rsidR="00275CF7" w:rsidRDefault="00275CF7" w:rsidP="006E2384">
      <w:pPr>
        <w:pStyle w:val="a0"/>
        <w:numPr>
          <w:ilvl w:val="0"/>
          <w:numId w:val="16"/>
        </w:numPr>
        <w:ind w:left="0" w:firstLine="851"/>
      </w:pPr>
      <w:r>
        <w:t>возможность включения в профиль правил, определяющих требования к следующим параметрам оформления: шрифт, размер шрифта, межстрочный интервал, отступы абзацев, выравнивание, параметры заголовков, а также другим формализуемым параметрам оформления.</w:t>
      </w:r>
    </w:p>
    <w:p w14:paraId="26D13851" w14:textId="6090B840" w:rsidR="00655A1E" w:rsidRDefault="00655A1E" w:rsidP="00D46F39">
      <w:pPr>
        <w:pStyle w:val="3"/>
        <w:tabs>
          <w:tab w:val="clear" w:pos="1701"/>
          <w:tab w:val="left" w:pos="1560"/>
        </w:tabs>
        <w:ind w:left="0" w:firstLine="851"/>
      </w:pPr>
      <w:bookmarkStart w:id="26" w:name="_Toc241088257"/>
      <w:r>
        <w:t>О</w:t>
      </w:r>
      <w:r w:rsidRPr="00655A1E">
        <w:t>тображение результатов и навигация</w:t>
      </w:r>
      <w:bookmarkEnd w:id="26"/>
    </w:p>
    <w:p w14:paraId="265C465A" w14:textId="5A2A04EC" w:rsidR="00633491" w:rsidRDefault="00633491" w:rsidP="00633491">
      <w:r>
        <w:t>Система должна обеспечивать:</w:t>
      </w:r>
    </w:p>
    <w:p w14:paraId="3D03B540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lastRenderedPageBreak/>
        <w:t>отображение списка всех обнаруженных нарушений с указанием их типа, местоположения, фактического и требуемого значения, а также степени важности;</w:t>
      </w:r>
    </w:p>
    <w:p w14:paraId="524D27D3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визуальное выделение обнаруженных нарушений непосредственно в отображаемом документе;</w:t>
      </w:r>
    </w:p>
    <w:p w14:paraId="74FD9FBE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возможность перехода из списка нарушений к соответствующему месту в документе;</w:t>
      </w:r>
    </w:p>
    <w:p w14:paraId="40E630E9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отображение пояснения к каждому нарушению с указанием требования профиля и фактического значения;</w:t>
      </w:r>
    </w:p>
    <w:p w14:paraId="59EF4245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формирование и экспорт отчёта о результатах проверки в отдельный файл;</w:t>
      </w:r>
    </w:p>
    <w:p w14:paraId="4ACE32EC" w14:textId="7777777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возможность скачивания проверенного документа с визуальными обозначениями обнаруженных нарушений;</w:t>
      </w:r>
    </w:p>
    <w:p w14:paraId="2AF96676" w14:textId="7756E317" w:rsidR="00633491" w:rsidRDefault="00633491" w:rsidP="006E2384">
      <w:pPr>
        <w:pStyle w:val="a0"/>
        <w:numPr>
          <w:ilvl w:val="0"/>
          <w:numId w:val="17"/>
        </w:numPr>
        <w:ind w:left="0" w:firstLine="851"/>
      </w:pPr>
      <w:r>
        <w:t>отображение общего процента соответствия документа выбранному профилю требований.</w:t>
      </w:r>
    </w:p>
    <w:p w14:paraId="5B52DC12" w14:textId="45BC2CBD" w:rsidR="006D70CF" w:rsidRDefault="006D70CF" w:rsidP="006D70CF">
      <w:pPr>
        <w:pStyle w:val="3"/>
        <w:tabs>
          <w:tab w:val="clear" w:pos="1701"/>
          <w:tab w:val="left" w:pos="1560"/>
        </w:tabs>
        <w:ind w:left="0" w:firstLine="851"/>
      </w:pPr>
      <w:r>
        <w:t>Работа без регистрации</w:t>
      </w:r>
    </w:p>
    <w:p w14:paraId="099A9B48" w14:textId="2B819DF0" w:rsidR="005A1FCA" w:rsidRDefault="005A1FCA" w:rsidP="005A1FCA">
      <w:r>
        <w:t>Система должна предоставлять возможность работы без предварительной регистрации пользователя в гостевом режиме.</w:t>
      </w:r>
    </w:p>
    <w:p w14:paraId="42C09804" w14:textId="39053443" w:rsidR="005A1FCA" w:rsidRDefault="005A1FCA" w:rsidP="005A1FCA">
      <w:r>
        <w:t>Гостевой пользователь должен иметь возможность:</w:t>
      </w:r>
    </w:p>
    <w:p w14:paraId="7194A705" w14:textId="77777777" w:rsidR="005A1FCA" w:rsidRDefault="005A1FCA" w:rsidP="005A1FCA">
      <w:pPr>
        <w:pStyle w:val="a0"/>
        <w:numPr>
          <w:ilvl w:val="0"/>
          <w:numId w:val="36"/>
        </w:numPr>
        <w:ind w:left="0" w:firstLine="851"/>
      </w:pPr>
      <w:r>
        <w:t>загрузить учебный документ в поддерживаемом формате;</w:t>
      </w:r>
    </w:p>
    <w:p w14:paraId="6ED85549" w14:textId="3D80F797" w:rsidR="005A1FCA" w:rsidRDefault="005A1FCA" w:rsidP="005A1FCA">
      <w:pPr>
        <w:pStyle w:val="a0"/>
        <w:numPr>
          <w:ilvl w:val="0"/>
          <w:numId w:val="36"/>
        </w:numPr>
        <w:ind w:left="0" w:firstLine="851"/>
      </w:pPr>
      <w:r>
        <w:t>выбрать доступный профиль проверки</w:t>
      </w:r>
      <w:r>
        <w:t xml:space="preserve"> или создать новый, который не будет сохранен</w:t>
      </w:r>
      <w:r>
        <w:t>;</w:t>
      </w:r>
    </w:p>
    <w:p w14:paraId="7C4CD610" w14:textId="77777777" w:rsidR="005A1FCA" w:rsidRDefault="005A1FCA" w:rsidP="005A1FCA">
      <w:pPr>
        <w:pStyle w:val="a0"/>
        <w:numPr>
          <w:ilvl w:val="0"/>
          <w:numId w:val="36"/>
        </w:numPr>
        <w:ind w:left="0" w:firstLine="851"/>
      </w:pPr>
      <w:r>
        <w:t>запустить автоматическую проверку документа;</w:t>
      </w:r>
    </w:p>
    <w:p w14:paraId="2ABD3074" w14:textId="77777777" w:rsidR="005A1FCA" w:rsidRDefault="005A1FCA" w:rsidP="005A1FCA">
      <w:pPr>
        <w:pStyle w:val="a0"/>
        <w:numPr>
          <w:ilvl w:val="0"/>
          <w:numId w:val="36"/>
        </w:numPr>
        <w:ind w:left="0" w:firstLine="851"/>
      </w:pPr>
      <w:r>
        <w:t>просмотреть результаты проверки, включая выявленные нарушения, их местоположение, фактические и требуемые значения;</w:t>
      </w:r>
    </w:p>
    <w:p w14:paraId="7C9451BB" w14:textId="4EBC0615" w:rsidR="005A1FCA" w:rsidRDefault="005A1FCA" w:rsidP="00234C8A">
      <w:pPr>
        <w:pStyle w:val="a0"/>
        <w:numPr>
          <w:ilvl w:val="0"/>
          <w:numId w:val="36"/>
        </w:numPr>
        <w:ind w:left="0" w:firstLine="851"/>
      </w:pPr>
      <w:r>
        <w:t>сформировать отчет по результатам проверки</w:t>
      </w:r>
      <w:r w:rsidR="00725F70">
        <w:t xml:space="preserve"> и скачать его</w:t>
      </w:r>
      <w:r>
        <w:t>.</w:t>
      </w:r>
    </w:p>
    <w:p w14:paraId="5054497E" w14:textId="3B5448E6" w:rsidR="005A1FCA" w:rsidRDefault="005A1FCA" w:rsidP="00234C8A">
      <w:r>
        <w:t>Для гостевого пользователя не должна требоваться регистрация или авторизация для выполнения указанных операций.</w:t>
      </w:r>
    </w:p>
    <w:p w14:paraId="5F0D18B0" w14:textId="09675531" w:rsidR="005A1FCA" w:rsidRPr="005A1FCA" w:rsidRDefault="005A1FCA" w:rsidP="005A1FCA">
      <w:r>
        <w:t>Результаты проверки и загруженные документы гостевого пользователя должны храниться временно и удаляться после завершения работы в соответствии с установленными правилами хранения данных.</w:t>
      </w:r>
    </w:p>
    <w:p w14:paraId="1B168C65" w14:textId="47968C2E" w:rsidR="009730DA" w:rsidRDefault="00EC4A61" w:rsidP="005C0ED3">
      <w:pPr>
        <w:pStyle w:val="2"/>
        <w:ind w:left="0" w:firstLine="851"/>
      </w:pPr>
      <w:bookmarkStart w:id="27" w:name="_Toc241088258"/>
      <w:r w:rsidRPr="00EC4A61">
        <w:t>Требования к видам обеспечения АС</w:t>
      </w:r>
      <w:bookmarkEnd w:id="27"/>
    </w:p>
    <w:p w14:paraId="758CAA22" w14:textId="275088CD" w:rsidR="00C051D6" w:rsidRPr="00C051D6" w:rsidRDefault="00C051D6" w:rsidP="00C051D6">
      <w:r>
        <w:t>Данный подраздел содержит требования к видам обеспечения.</w:t>
      </w:r>
    </w:p>
    <w:p w14:paraId="261BA3FD" w14:textId="0E1CB94E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</w:pPr>
      <w:bookmarkStart w:id="28" w:name="_Toc241088259"/>
      <w:r w:rsidRPr="00A23E2F">
        <w:lastRenderedPageBreak/>
        <w:t>Математическое обеспечение</w:t>
      </w:r>
      <w:bookmarkEnd w:id="28"/>
    </w:p>
    <w:p w14:paraId="65DE2300" w14:textId="4007036B" w:rsidR="00FB5F25" w:rsidRDefault="00FB5F25" w:rsidP="00FB5F25">
      <w:r>
        <w:t>Математическое обеспечение системы должно включать алгоритмы и методы, необходимые для:</w:t>
      </w:r>
    </w:p>
    <w:p w14:paraId="15F19783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извлечения и анализа параметров оформления документа (шрифты, размеры, интервалы, отступы, выравнивание и др.);</w:t>
      </w:r>
    </w:p>
    <w:p w14:paraId="704E2E44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сравнения фактических значений параметров оформления с требованиями выбранного профиля;</w:t>
      </w:r>
    </w:p>
    <w:p w14:paraId="0251D0F5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расчёта степени соответствия документа профилю требований (в процентах);</w:t>
      </w:r>
    </w:p>
    <w:p w14:paraId="17C9EA00" w14:textId="77777777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определения приоритета (важности) обнаруженных нарушений;</w:t>
      </w:r>
    </w:p>
    <w:p w14:paraId="25991D82" w14:textId="681AF1EA" w:rsidR="00FB5F25" w:rsidRDefault="00FB5F25" w:rsidP="006E2384">
      <w:pPr>
        <w:pStyle w:val="a0"/>
        <w:numPr>
          <w:ilvl w:val="0"/>
          <w:numId w:val="18"/>
        </w:numPr>
        <w:ind w:left="0" w:firstLine="851"/>
      </w:pPr>
      <w:r>
        <w:t>определения точного местоположения нарушения в структуре документа.</w:t>
      </w:r>
    </w:p>
    <w:p w14:paraId="7EFDABFD" w14:textId="7E0DC3B0" w:rsidR="00FB5F25" w:rsidRPr="00FB5F25" w:rsidRDefault="00FB5F25" w:rsidP="00FB5F25">
      <w:r>
        <w:t>Специальные математические модели, выходящие за рамки указанных задач, не требуются.</w:t>
      </w:r>
    </w:p>
    <w:p w14:paraId="3B48A861" w14:textId="15DAB9D4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29" w:name="_Toc241088260"/>
      <w:r w:rsidRPr="00A23E2F">
        <w:rPr>
          <w:rFonts w:eastAsia="Times New Roman"/>
          <w:szCs w:val="24"/>
        </w:rPr>
        <w:t>Информационное обеспечение</w:t>
      </w:r>
      <w:bookmarkEnd w:id="29"/>
    </w:p>
    <w:p w14:paraId="2B6CB9F9" w14:textId="2F1EA932" w:rsidR="00075E29" w:rsidRDefault="00075E29" w:rsidP="00075E29">
      <w:r>
        <w:t>Информационное обеспечение системы должно включать:</w:t>
      </w:r>
    </w:p>
    <w:p w14:paraId="052756D5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пользователях (идентификатор, адрес электронной почты, пароль в защищённом виде);</w:t>
      </w:r>
    </w:p>
    <w:p w14:paraId="513AE6E5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профилей требований (название, описание, перечень правил, требуемые значения параметров, тип документа);</w:t>
      </w:r>
    </w:p>
    <w:p w14:paraId="5BB8BDE6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загружаемых документов (название, формат, технические характеристики);</w:t>
      </w:r>
    </w:p>
    <w:p w14:paraId="595A112C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параметрах оформления, извлекаемых из документа (шрифт, размер, начертание, интервалы, отступы, выравнивание, нумерация, поля и др.);</w:t>
      </w:r>
    </w:p>
    <w:p w14:paraId="6F519F0C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результатах проверки (найденные нарушения, их тип, расположение, фактическое и требуемое значение, степень важности);</w:t>
      </w:r>
    </w:p>
    <w:p w14:paraId="294F75F0" w14:textId="77777777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истории проверок (дата проверки, название документа, использованный профиль, количество и перечень нарушений);</w:t>
      </w:r>
    </w:p>
    <w:p w14:paraId="1CAAFE34" w14:textId="3F991DC8" w:rsidR="00075E29" w:rsidRDefault="00075E29" w:rsidP="006E2384">
      <w:pPr>
        <w:pStyle w:val="a0"/>
        <w:numPr>
          <w:ilvl w:val="0"/>
          <w:numId w:val="19"/>
        </w:numPr>
        <w:ind w:left="0" w:firstLine="709"/>
      </w:pPr>
      <w:r>
        <w:t>данные о согласии пользователя на хранение исходного файла.</w:t>
      </w:r>
    </w:p>
    <w:p w14:paraId="3F780B44" w14:textId="70184F94" w:rsidR="00075E29" w:rsidRDefault="00075E29" w:rsidP="00F07174">
      <w:r>
        <w:t>Система должна обеспечивать контроль, хранение, обновление и восстановление указанных данных.</w:t>
      </w:r>
    </w:p>
    <w:p w14:paraId="0317C0E7" w14:textId="429DA16E" w:rsidR="00075E29" w:rsidRDefault="00075E29" w:rsidP="00075E29">
      <w:r>
        <w:t>Исходные документы должны храниться только при явном согласии пользователя.</w:t>
      </w:r>
    </w:p>
    <w:p w14:paraId="3446DE0A" w14:textId="4985F599" w:rsidR="00044E01" w:rsidRDefault="00044E01" w:rsidP="00044E01">
      <w:pPr>
        <w:pStyle w:val="3"/>
        <w:tabs>
          <w:tab w:val="clear" w:pos="1701"/>
          <w:tab w:val="left" w:pos="1560"/>
        </w:tabs>
        <w:ind w:left="0" w:firstLine="851"/>
      </w:pPr>
      <w:bookmarkStart w:id="30" w:name="_Toc241088261"/>
      <w:r w:rsidRPr="00764F74">
        <w:lastRenderedPageBreak/>
        <w:t>Лингвистическое обеспечение</w:t>
      </w:r>
      <w:bookmarkEnd w:id="30"/>
    </w:p>
    <w:p w14:paraId="332BB923" w14:textId="6C869A6C" w:rsidR="00764F74" w:rsidRPr="00764F74" w:rsidRDefault="009D2542" w:rsidP="00764F74">
      <w:r w:rsidRPr="009D2542">
        <w:t>Информационная система должна включать в себя русскую локализацию без возможности переключения на другие языки.</w:t>
      </w:r>
    </w:p>
    <w:p w14:paraId="5D07ECF3" w14:textId="71B1DCE4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1" w:name="_Toc241088262"/>
      <w:r w:rsidRPr="00A23E2F">
        <w:rPr>
          <w:rFonts w:eastAsia="Times New Roman"/>
          <w:szCs w:val="24"/>
        </w:rPr>
        <w:t>Программное обеспечение</w:t>
      </w:r>
      <w:bookmarkEnd w:id="31"/>
    </w:p>
    <w:p w14:paraId="0DDEAD22" w14:textId="6ED8525A" w:rsidR="003568F3" w:rsidRDefault="003568F3" w:rsidP="003568F3">
      <w:r>
        <w:t>Программное обеспечение системы должно включать:</w:t>
      </w:r>
    </w:p>
    <w:p w14:paraId="32A4A1E8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серверную часть, обеспечивающую обработку документов, выполнение проверки и хранение данных;</w:t>
      </w:r>
    </w:p>
    <w:p w14:paraId="70E40FBA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клиентскую часть (веб-интерфейс), обеспечивающую взаимодействие пользователя с системой через браузер;</w:t>
      </w:r>
    </w:p>
    <w:p w14:paraId="783C5997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средства работы с документами формата DOCX;</w:t>
      </w:r>
    </w:p>
    <w:p w14:paraId="3E45DBFC" w14:textId="77777777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систему управления базами данных для хранения профилей требований, результатов проверок и истории;</w:t>
      </w:r>
    </w:p>
    <w:p w14:paraId="59E7BF92" w14:textId="4D68CF8C" w:rsidR="003568F3" w:rsidRDefault="003568F3" w:rsidP="006E2384">
      <w:pPr>
        <w:pStyle w:val="a0"/>
        <w:numPr>
          <w:ilvl w:val="0"/>
          <w:numId w:val="20"/>
        </w:numPr>
        <w:ind w:left="0" w:firstLine="851"/>
      </w:pPr>
      <w:r>
        <w:t>средства обеспечения безопасности (аутентификация, авторизация, защита данных).</w:t>
      </w:r>
    </w:p>
    <w:p w14:paraId="15DE3383" w14:textId="6C4BC2E5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2" w:name="_Toc241088263"/>
      <w:r w:rsidRPr="00A23E2F">
        <w:rPr>
          <w:rFonts w:eastAsia="Times New Roman"/>
          <w:szCs w:val="24"/>
        </w:rPr>
        <w:t>Техническое обеспечение</w:t>
      </w:r>
      <w:bookmarkEnd w:id="32"/>
    </w:p>
    <w:p w14:paraId="5A3D90F7" w14:textId="271979B4" w:rsidR="00ED4C5A" w:rsidRDefault="00ED4C5A" w:rsidP="00ED4C5A">
      <w:r>
        <w:t>Техническое обеспечение системы должно включать:</w:t>
      </w:r>
    </w:p>
    <w:p w14:paraId="06EF390A" w14:textId="77777777" w:rsidR="00ED4C5A" w:rsidRDefault="00ED4C5A" w:rsidP="006E2384">
      <w:pPr>
        <w:pStyle w:val="a0"/>
        <w:numPr>
          <w:ilvl w:val="0"/>
          <w:numId w:val="21"/>
        </w:numPr>
        <w:ind w:left="0" w:firstLine="851"/>
      </w:pPr>
      <w:r>
        <w:t>серверные технические средства, обеспечивающие работоспособность системы и обработку загружаемых документов;</w:t>
      </w:r>
    </w:p>
    <w:p w14:paraId="226BD7ED" w14:textId="77777777" w:rsidR="00ED4C5A" w:rsidRDefault="00ED4C5A" w:rsidP="006E2384">
      <w:pPr>
        <w:pStyle w:val="a0"/>
        <w:numPr>
          <w:ilvl w:val="0"/>
          <w:numId w:val="21"/>
        </w:numPr>
        <w:ind w:left="0" w:firstLine="851"/>
      </w:pPr>
      <w:r>
        <w:t>технические средства пользователя (персональный компьютер или иное устройство с доступом в сеть Интернет и современным веб-браузером).</w:t>
      </w:r>
    </w:p>
    <w:p w14:paraId="3180AA6D" w14:textId="3E9A59DB" w:rsidR="00ED4C5A" w:rsidRPr="00ED4C5A" w:rsidRDefault="00ED4C5A" w:rsidP="00ED4C5A">
      <w:r>
        <w:t>Система должна функционировать в условиях стандартного офисного или домашнего технического оснащения пользователя.</w:t>
      </w:r>
    </w:p>
    <w:p w14:paraId="7502D1F8" w14:textId="64C69CA9" w:rsidR="00A23E2F" w:rsidRDefault="00A23E2F" w:rsidP="00A23E2F">
      <w:pPr>
        <w:pStyle w:val="3"/>
        <w:tabs>
          <w:tab w:val="clear" w:pos="1701"/>
          <w:tab w:val="left" w:pos="1560"/>
        </w:tabs>
        <w:ind w:left="0" w:firstLine="851"/>
        <w:rPr>
          <w:rFonts w:eastAsia="Times New Roman"/>
          <w:szCs w:val="24"/>
        </w:rPr>
      </w:pPr>
      <w:bookmarkStart w:id="33" w:name="_Toc241088264"/>
      <w:r w:rsidRPr="00A23E2F">
        <w:rPr>
          <w:rFonts w:eastAsia="Times New Roman"/>
          <w:szCs w:val="24"/>
        </w:rPr>
        <w:t>Метрологическое обеспечение</w:t>
      </w:r>
      <w:bookmarkEnd w:id="33"/>
    </w:p>
    <w:p w14:paraId="3274FA0E" w14:textId="7A724DB9" w:rsidR="00FB5F25" w:rsidRPr="00FB5F25" w:rsidRDefault="00FB5F25" w:rsidP="00FB5F25">
      <w:r w:rsidRPr="00764F74">
        <w:t>Специальные требования к метрологическому обеспечению системы не предъявляются, поскольку система не выполняет измерений физических величин.</w:t>
      </w:r>
    </w:p>
    <w:p w14:paraId="565F00AE" w14:textId="629D5A7B" w:rsidR="009730DA" w:rsidRDefault="00EC4A61" w:rsidP="005C0ED3">
      <w:pPr>
        <w:pStyle w:val="2"/>
        <w:ind w:left="0" w:firstLine="851"/>
      </w:pPr>
      <w:bookmarkStart w:id="34" w:name="_Toc241088265"/>
      <w:r w:rsidRPr="00EC4A61">
        <w:t>Общие технические требования к АС</w:t>
      </w:r>
      <w:bookmarkEnd w:id="34"/>
    </w:p>
    <w:p w14:paraId="49A5186B" w14:textId="3D36F292" w:rsidR="00553FB6" w:rsidRPr="00553FB6" w:rsidRDefault="00553FB6" w:rsidP="00553FB6">
      <w:r>
        <w:t>Данный подраздел содержит общие технические требования к АС.</w:t>
      </w:r>
    </w:p>
    <w:p w14:paraId="711D6EAF" w14:textId="58225431" w:rsidR="004B6264" w:rsidRPr="00764F7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5" w:name="_Toc241088266"/>
      <w:r w:rsidRPr="00764F74">
        <w:t>Требования к показателям назначения</w:t>
      </w:r>
      <w:bookmarkEnd w:id="35"/>
    </w:p>
    <w:p w14:paraId="75A668DA" w14:textId="078C5E76" w:rsidR="00322250" w:rsidRDefault="00322250" w:rsidP="00322250">
      <w:r>
        <w:t>Система должна обеспечивать следующие показатели назначения:</w:t>
      </w:r>
    </w:p>
    <w:p w14:paraId="0C1157C1" w14:textId="1534E2B0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lastRenderedPageBreak/>
        <w:t xml:space="preserve">время выполнения автоматической проверки документа объёмом до 50 страниц </w:t>
      </w:r>
      <w:r w:rsidR="005548D1">
        <w:t>–</w:t>
      </w:r>
      <w:r>
        <w:t xml:space="preserve"> не более 60 секунд;</w:t>
      </w:r>
    </w:p>
    <w:p w14:paraId="1060319A" w14:textId="77777777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>возможность одновременной работы не менее 50 пользователей;</w:t>
      </w:r>
    </w:p>
    <w:p w14:paraId="555B940C" w14:textId="16BC1372" w:rsid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 xml:space="preserve">полнота выявления формализуемых нарушений оформления </w:t>
      </w:r>
      <w:r w:rsidR="005548D1">
        <w:t>–</w:t>
      </w:r>
      <w:r>
        <w:t xml:space="preserve"> не менее 90 % от числа нарушений, которые могут быть однозначно определены по выбранному профилю требований;</w:t>
      </w:r>
    </w:p>
    <w:p w14:paraId="3804CCDE" w14:textId="44E64705" w:rsidR="00322250" w:rsidRPr="00322250" w:rsidRDefault="00322250" w:rsidP="006E2384">
      <w:pPr>
        <w:pStyle w:val="a0"/>
        <w:numPr>
          <w:ilvl w:val="0"/>
          <w:numId w:val="22"/>
        </w:numPr>
        <w:ind w:left="0" w:firstLine="851"/>
      </w:pPr>
      <w:r>
        <w:t xml:space="preserve">отображение результатов проверки (список нарушений и визуальное выделение) </w:t>
      </w:r>
      <w:r w:rsidR="005548D1">
        <w:t>–</w:t>
      </w:r>
      <w:r>
        <w:t xml:space="preserve"> не более чем через 3 секунды после завершения анализа документа.</w:t>
      </w:r>
    </w:p>
    <w:p w14:paraId="4C4E2227" w14:textId="4C3FF62C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6" w:name="_Toc241088267"/>
      <w:r w:rsidRPr="004B6264">
        <w:t>Требования к надёжности</w:t>
      </w:r>
      <w:bookmarkEnd w:id="36"/>
    </w:p>
    <w:p w14:paraId="0F558A1B" w14:textId="5DFE9CEF" w:rsidR="007D437E" w:rsidRDefault="007D437E" w:rsidP="007D437E">
      <w:r>
        <w:t>Система должна обеспечивать:</w:t>
      </w:r>
    </w:p>
    <w:p w14:paraId="15642A3E" w14:textId="77777777" w:rsidR="007D437E" w:rsidRDefault="007D437E" w:rsidP="006E2384">
      <w:pPr>
        <w:pStyle w:val="a0"/>
        <w:numPr>
          <w:ilvl w:val="0"/>
          <w:numId w:val="23"/>
        </w:numPr>
        <w:ind w:left="0" w:firstLine="709"/>
      </w:pPr>
      <w:r>
        <w:t>сохранность результатов проверки и истории проверок при сбоях;</w:t>
      </w:r>
    </w:p>
    <w:p w14:paraId="3EB5567A" w14:textId="77777777" w:rsidR="007D437E" w:rsidRDefault="007D437E" w:rsidP="006E2384">
      <w:pPr>
        <w:pStyle w:val="a0"/>
        <w:numPr>
          <w:ilvl w:val="0"/>
          <w:numId w:val="23"/>
        </w:numPr>
        <w:ind w:left="0" w:firstLine="709"/>
      </w:pPr>
      <w:r>
        <w:t>возможность восстановления работоспособности после сбоя без потери данных пользователей, давших согласие на хранение документов;</w:t>
      </w:r>
    </w:p>
    <w:p w14:paraId="4CD3D165" w14:textId="4DC36AE0" w:rsidR="00000660" w:rsidRPr="00000660" w:rsidRDefault="007D437E" w:rsidP="006E2384">
      <w:pPr>
        <w:pStyle w:val="a0"/>
        <w:numPr>
          <w:ilvl w:val="0"/>
          <w:numId w:val="23"/>
        </w:numPr>
        <w:ind w:left="0" w:firstLine="709"/>
      </w:pPr>
      <w:r>
        <w:t xml:space="preserve">корректную обработку ошибок при загрузке повреждённых или неподдерживаемых файлов (система должна выдавать понятное сообщение пользователю, а не </w:t>
      </w:r>
      <w:proofErr w:type="spellStart"/>
      <w:r>
        <w:t>аварийно</w:t>
      </w:r>
      <w:proofErr w:type="spellEnd"/>
      <w:r>
        <w:t xml:space="preserve"> завершать работу).</w:t>
      </w:r>
    </w:p>
    <w:p w14:paraId="63BBFC39" w14:textId="358AF293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7" w:name="_Toc241088268"/>
      <w:r w:rsidRPr="004B6264">
        <w:t xml:space="preserve">Требования </w:t>
      </w:r>
      <w:r w:rsidR="000F04AD">
        <w:t>по</w:t>
      </w:r>
      <w:r w:rsidRPr="004B6264">
        <w:t xml:space="preserve"> безопасности</w:t>
      </w:r>
      <w:bookmarkEnd w:id="37"/>
    </w:p>
    <w:p w14:paraId="44D357E2" w14:textId="54504000" w:rsidR="00FC75C8" w:rsidRDefault="00FC75C8" w:rsidP="00FC75C8">
      <w:r>
        <w:t>Система должна обеспечивать:</w:t>
      </w:r>
    </w:p>
    <w:p w14:paraId="7ADF5748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разграничение доступа пользователей к данным (каждый пользователь должен иметь доступ только к своим документам, результатам проверок и профилям требований);</w:t>
      </w:r>
    </w:p>
    <w:p w14:paraId="652471B8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защиту персональных данных в соответствии с требованиями Федерального закона № 152-ФЗ «О персональных данных»;</w:t>
      </w:r>
    </w:p>
    <w:p w14:paraId="422B96C1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хранение паролей пользователей только в защищённом (хешированном) виде;</w:t>
      </w:r>
    </w:p>
    <w:p w14:paraId="1D434E12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защиту от несанкционированного доступа к загруженным документам и результатам проверки;</w:t>
      </w:r>
    </w:p>
    <w:p w14:paraId="3A16C7DB" w14:textId="77777777" w:rsidR="00FC75C8" w:rsidRDefault="00FC75C8" w:rsidP="006E2384">
      <w:pPr>
        <w:pStyle w:val="a0"/>
        <w:numPr>
          <w:ilvl w:val="0"/>
          <w:numId w:val="24"/>
        </w:numPr>
        <w:ind w:left="0" w:firstLine="851"/>
      </w:pPr>
      <w:r>
        <w:t>удаление исходных документов после завершения проверки, если пользователь не дал явного согласия на их хранение;</w:t>
      </w:r>
    </w:p>
    <w:p w14:paraId="23C492C0" w14:textId="16FDE2B2" w:rsidR="00A83A8F" w:rsidRPr="00A83A8F" w:rsidRDefault="00FC75C8" w:rsidP="006E2384">
      <w:pPr>
        <w:pStyle w:val="a0"/>
        <w:numPr>
          <w:ilvl w:val="0"/>
          <w:numId w:val="24"/>
        </w:numPr>
        <w:ind w:left="0" w:firstLine="851"/>
      </w:pPr>
      <w:r>
        <w:t>невозможность использования содержимого загруженных документов для целей, не связанных с выполнением проверки.</w:t>
      </w:r>
    </w:p>
    <w:p w14:paraId="1EB062A6" w14:textId="7894F529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8" w:name="_Toc241088269"/>
      <w:r w:rsidRPr="004B6264">
        <w:lastRenderedPageBreak/>
        <w:t>Требования к патентной чистоте</w:t>
      </w:r>
      <w:bookmarkEnd w:id="38"/>
    </w:p>
    <w:p w14:paraId="058E2367" w14:textId="1258814C" w:rsidR="00DF76C0" w:rsidRPr="00DF76C0" w:rsidRDefault="00DF76C0" w:rsidP="00DF76C0">
      <w:r w:rsidRPr="00DF76C0">
        <w:t>При разработке информационной системы запрещено использование материалов, разработанных третьими лицами, а также проект не должен нарушать патенты и права на интеллектуальную собственность, согласно 72 главе Гражданского кодекса Российской Федерации.</w:t>
      </w:r>
    </w:p>
    <w:p w14:paraId="0301B6BD" w14:textId="515E3386" w:rsidR="004B6264" w:rsidRDefault="004B6264" w:rsidP="004B6264">
      <w:pPr>
        <w:pStyle w:val="3"/>
        <w:tabs>
          <w:tab w:val="clear" w:pos="1701"/>
          <w:tab w:val="left" w:pos="1560"/>
        </w:tabs>
        <w:ind w:left="0" w:firstLine="851"/>
      </w:pPr>
      <w:bookmarkStart w:id="39" w:name="_Toc241088270"/>
      <w:r w:rsidRPr="004B6264">
        <w:t>Требования к пользовательскому интерфейсу / эргономике</w:t>
      </w:r>
      <w:bookmarkEnd w:id="39"/>
    </w:p>
    <w:p w14:paraId="01BED24A" w14:textId="3F4F1D3A" w:rsidR="00426584" w:rsidRDefault="00426584" w:rsidP="00426584">
      <w:r>
        <w:t>Пользовательский интерфейс системы должен соответствовать следующим требованиям:</w:t>
      </w:r>
    </w:p>
    <w:p w14:paraId="109624D9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быть реализован в виде веб-приложения и работать в современных браузерах без установки дополнительного программного обеспечения;</w:t>
      </w:r>
    </w:p>
    <w:p w14:paraId="69D98C0E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список обнаруженных нарушений должен содержать понятные формулировки с указанием типа нарушения, места в документе, фактического и требуемого значения;</w:t>
      </w:r>
    </w:p>
    <w:p w14:paraId="59DEE64D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должна быть обеспечена возможность быстрого перехода из списка нарушений к соответствующему месту в документе;</w:t>
      </w:r>
    </w:p>
    <w:p w14:paraId="5736036B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визуальное выделение нарушений в документе должно быть контрастным и однозначным;</w:t>
      </w:r>
    </w:p>
    <w:p w14:paraId="4E2E0BD8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отображать процент соответствия документа выбранному профилю требований;</w:t>
      </w:r>
    </w:p>
    <w:p w14:paraId="57892D7E" w14:textId="77777777" w:rsidR="00426584" w:rsidRDefault="00426584" w:rsidP="006E2384">
      <w:pPr>
        <w:pStyle w:val="a0"/>
        <w:numPr>
          <w:ilvl w:val="0"/>
          <w:numId w:val="25"/>
        </w:numPr>
        <w:ind w:left="0" w:firstLine="851"/>
      </w:pPr>
      <w:r>
        <w:t>система должна информировать пользователя о ходе выполнения проверки и о возможных ограничениях автоматической проверки (риск пропуска отдельных нарушений или ложных срабатываний);</w:t>
      </w:r>
    </w:p>
    <w:p w14:paraId="25EB8555" w14:textId="0110FD1F" w:rsidR="00E03A82" w:rsidRDefault="00426584" w:rsidP="006E2384">
      <w:pPr>
        <w:pStyle w:val="a0"/>
        <w:numPr>
          <w:ilvl w:val="0"/>
          <w:numId w:val="25"/>
        </w:numPr>
        <w:ind w:left="0" w:firstLine="851"/>
      </w:pPr>
      <w:r>
        <w:t>интерфейс должен быть понятен пользователям без специальной технической подготовки (студентам, преподавателям, сотрудникам методических подразделений).</w:t>
      </w:r>
    </w:p>
    <w:p w14:paraId="03CB506D" w14:textId="594F8E01" w:rsidR="00467C9E" w:rsidRDefault="00DE2E18" w:rsidP="00467C9E">
      <w:pPr>
        <w:ind w:firstLine="709"/>
      </w:pPr>
      <w:r w:rsidRPr="00DE2E18">
        <w:t>Прототипы основных экранных форм системы приведены ниже.</w:t>
      </w:r>
    </w:p>
    <w:p w14:paraId="5C07B3A6" w14:textId="082BC4CC" w:rsidR="00A21686" w:rsidRDefault="00A21686" w:rsidP="00467C9E">
      <w:pPr>
        <w:ind w:firstLine="709"/>
      </w:pPr>
      <w:r w:rsidRPr="00A21686">
        <w:t xml:space="preserve">Прототип экранной формы страницы входа в систему представлен на рисунке </w:t>
      </w:r>
      <w:r>
        <w:t>1</w:t>
      </w:r>
      <w:r w:rsidRPr="00A21686">
        <w:t>.</w:t>
      </w:r>
    </w:p>
    <w:p w14:paraId="53E7B085" w14:textId="54E62DD7" w:rsidR="00A21686" w:rsidRPr="00A21686" w:rsidRDefault="00A21686" w:rsidP="00A21686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21686">
        <w:rPr>
          <w:noProof/>
        </w:rPr>
        <w:lastRenderedPageBreak/>
        <w:drawing>
          <wp:inline distT="0" distB="0" distL="0" distR="0" wp14:anchorId="01667D75" wp14:editId="4E816400">
            <wp:extent cx="6480175" cy="473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98D72" w14:textId="6BD79591" w:rsidR="00A21686" w:rsidRDefault="00A21686" w:rsidP="00A21686">
      <w:pPr>
        <w:ind w:firstLine="0"/>
        <w:jc w:val="center"/>
      </w:pPr>
      <w:r>
        <w:t xml:space="preserve">Рисунок 1 – </w:t>
      </w:r>
      <w:r w:rsidRPr="00A21686">
        <w:t>Прототип экранной формы страницы входа</w:t>
      </w:r>
    </w:p>
    <w:p w14:paraId="4891C639" w14:textId="1B6E5DF0" w:rsidR="00A21686" w:rsidRDefault="00A21686" w:rsidP="00A21686">
      <w:pPr>
        <w:ind w:firstLine="0"/>
      </w:pPr>
    </w:p>
    <w:p w14:paraId="1E7BA615" w14:textId="29DCD934" w:rsidR="00A21686" w:rsidRDefault="00A21686" w:rsidP="00A21686">
      <w:r>
        <w:t>На прототипе экранной формы страницы входа отображены следующие элементы:</w:t>
      </w:r>
    </w:p>
    <w:p w14:paraId="089F35DF" w14:textId="1A6BF1FB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1 – поле для ввода адреса электронной почты (логина);</w:t>
      </w:r>
    </w:p>
    <w:p w14:paraId="5EE24F00" w14:textId="10188AAB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2 – поле для ввода пароля;</w:t>
      </w:r>
    </w:p>
    <w:p w14:paraId="2AFDAC89" w14:textId="6B3BAD4C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 xml:space="preserve">кнопка «Войти» </w:t>
      </w:r>
      <w:r w:rsidR="005548D1">
        <w:t>–</w:t>
      </w:r>
      <w:r>
        <w:t xml:space="preserve"> должна выполнять авторизацию пользователя и открывать главную страницу системы;</w:t>
      </w:r>
    </w:p>
    <w:p w14:paraId="413D7BC8" w14:textId="7287EEDD" w:rsidR="00D8172D" w:rsidRDefault="00D8172D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 xml:space="preserve">ссылка «Забыли пароль?» </w:t>
      </w:r>
      <w:r w:rsidR="005548D1">
        <w:t xml:space="preserve">– </w:t>
      </w:r>
      <w:r>
        <w:t>должна открывать форму сброса пароля;</w:t>
      </w:r>
    </w:p>
    <w:p w14:paraId="741682DF" w14:textId="6464F3DC" w:rsidR="00A21686" w:rsidRDefault="00A21686" w:rsidP="005548D1">
      <w:pPr>
        <w:pStyle w:val="a0"/>
        <w:numPr>
          <w:ilvl w:val="0"/>
          <w:numId w:val="26"/>
        </w:numPr>
        <w:tabs>
          <w:tab w:val="clear" w:pos="1276"/>
          <w:tab w:val="left" w:pos="1134"/>
        </w:tabs>
        <w:ind w:left="0" w:firstLine="851"/>
      </w:pPr>
      <w:r>
        <w:t>ссылка «</w:t>
      </w:r>
      <w:r w:rsidR="00BA3118">
        <w:t>Нет аккаунта? Зарегистрируйтесь</w:t>
      </w:r>
      <w:r>
        <w:t xml:space="preserve">» </w:t>
      </w:r>
      <w:r w:rsidR="005548D1">
        <w:t>–</w:t>
      </w:r>
      <w:r>
        <w:t xml:space="preserve"> должна открывать форму регистрации нового пользователя.</w:t>
      </w:r>
    </w:p>
    <w:p w14:paraId="71EDF7A7" w14:textId="22A4E370" w:rsidR="00432B98" w:rsidRDefault="00056936" w:rsidP="00056936">
      <w:r w:rsidRPr="00056936">
        <w:t xml:space="preserve">Прототип экранной формы главной страницы системы представлен на рисунке </w:t>
      </w:r>
      <w:r>
        <w:t>2</w:t>
      </w:r>
      <w:r w:rsidRPr="00056936">
        <w:t>.</w:t>
      </w:r>
    </w:p>
    <w:p w14:paraId="7E3B513C" w14:textId="6426CF3F" w:rsidR="00511B89" w:rsidRPr="00511B89" w:rsidRDefault="00511B89" w:rsidP="00511B89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511B89">
        <w:rPr>
          <w:noProof/>
        </w:rPr>
        <w:lastRenderedPageBreak/>
        <w:drawing>
          <wp:inline distT="0" distB="0" distL="0" distR="0" wp14:anchorId="0892AE74" wp14:editId="73D8EDC7">
            <wp:extent cx="6480175" cy="4737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5FF87" w14:textId="7322861F" w:rsidR="00056936" w:rsidRDefault="00511B89" w:rsidP="00511B89">
      <w:pPr>
        <w:ind w:firstLine="0"/>
        <w:jc w:val="center"/>
      </w:pPr>
      <w:r>
        <w:t>Рисунок 2 – Главная страница</w:t>
      </w:r>
    </w:p>
    <w:p w14:paraId="0E8046E1" w14:textId="77777777" w:rsidR="00F4274B" w:rsidRDefault="00F4274B" w:rsidP="00511B89">
      <w:pPr>
        <w:ind w:firstLine="0"/>
        <w:jc w:val="center"/>
      </w:pPr>
    </w:p>
    <w:p w14:paraId="43A3A87B" w14:textId="6A2BE3B4" w:rsidR="00F4274B" w:rsidRDefault="00F4274B" w:rsidP="00F4274B">
      <w:r>
        <w:t>На прототипе экранной формы главной страницы отображены следующие элементы:</w:t>
      </w:r>
    </w:p>
    <w:p w14:paraId="78835145" w14:textId="6C9CBBE9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>область для загрузки документа (кнопка «Выбрать файл</w:t>
      </w:r>
      <w:r w:rsidR="008E1A04">
        <w:t xml:space="preserve"> </w:t>
      </w:r>
      <w:r w:rsidR="008E1A04">
        <w:rPr>
          <w:lang w:val="en-US"/>
        </w:rPr>
        <w:t>DOCX</w:t>
      </w:r>
      <w:r>
        <w:t xml:space="preserve">» или зона </w:t>
      </w:r>
      <w:proofErr w:type="spellStart"/>
      <w:r>
        <w:t>drag-and-drop</w:t>
      </w:r>
      <w:proofErr w:type="spellEnd"/>
      <w:r>
        <w:t>);</w:t>
      </w:r>
    </w:p>
    <w:p w14:paraId="60D1B50E" w14:textId="6FCF3EE3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выпадающий список «Профиль требований» </w:t>
      </w:r>
      <w:r w:rsidR="005548D1">
        <w:t>–</w:t>
      </w:r>
      <w:r>
        <w:t xml:space="preserve"> должен позволять выбрать ранее созданный профиль;</w:t>
      </w:r>
    </w:p>
    <w:p w14:paraId="681BD6FD" w14:textId="0233D52A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кнопка «Создать профиль» </w:t>
      </w:r>
      <w:r w:rsidR="005548D1">
        <w:t>–</w:t>
      </w:r>
      <w:r>
        <w:t xml:space="preserve"> должна открывать форму создания профиля требований;</w:t>
      </w:r>
    </w:p>
    <w:p w14:paraId="0F13A040" w14:textId="2E20B0AD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 xml:space="preserve">кнопка «Запустить проверку» </w:t>
      </w:r>
      <w:r w:rsidR="005548D1">
        <w:t>–</w:t>
      </w:r>
      <w:r>
        <w:t xml:space="preserve"> должна запускать автоматическую проверку загруженного документа по выбранному профилю;</w:t>
      </w:r>
    </w:p>
    <w:p w14:paraId="7FD3191B" w14:textId="4941DD75" w:rsidR="00F4274B" w:rsidRDefault="00F4274B" w:rsidP="005548D1">
      <w:pPr>
        <w:pStyle w:val="a0"/>
        <w:numPr>
          <w:ilvl w:val="0"/>
          <w:numId w:val="27"/>
        </w:numPr>
        <w:tabs>
          <w:tab w:val="clear" w:pos="1276"/>
          <w:tab w:val="left" w:pos="1134"/>
        </w:tabs>
        <w:ind w:left="0" w:firstLine="851"/>
      </w:pPr>
      <w:r>
        <w:t>информация о текущем пользователе</w:t>
      </w:r>
      <w:r w:rsidR="006074CE">
        <w:t>, при нажатии выпадает список с двумя действиями – выйти из аккаунта и удалить аккаунт</w:t>
      </w:r>
      <w:r>
        <w:t>.</w:t>
      </w:r>
    </w:p>
    <w:p w14:paraId="490A186E" w14:textId="72C782DB" w:rsidR="00AE6698" w:rsidRDefault="00AE6698" w:rsidP="00AE6698">
      <w:r>
        <w:t>Прототип экранной формы создания и редактирования профиля требований представлен на рисунке 3.</w:t>
      </w:r>
    </w:p>
    <w:p w14:paraId="6AF3ED7D" w14:textId="5193C4C2" w:rsidR="00AE6698" w:rsidRDefault="00AE6698" w:rsidP="00AE6698">
      <w:pPr>
        <w:ind w:firstLine="0"/>
      </w:pPr>
      <w:r w:rsidRPr="00AE6698">
        <w:rPr>
          <w:noProof/>
        </w:rPr>
        <w:lastRenderedPageBreak/>
        <w:drawing>
          <wp:inline distT="0" distB="0" distL="0" distR="0" wp14:anchorId="4F9291B1" wp14:editId="6C026728">
            <wp:extent cx="6480175" cy="473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7FD78" w14:textId="2CF03A8B" w:rsidR="00AE6698" w:rsidRDefault="00AE6698" w:rsidP="00AE6698">
      <w:pPr>
        <w:ind w:firstLine="0"/>
        <w:jc w:val="center"/>
      </w:pPr>
      <w:r>
        <w:t>Рисунок 3 – Прототип экранной формы создания профиля требований</w:t>
      </w:r>
    </w:p>
    <w:p w14:paraId="1702A7D6" w14:textId="77777777" w:rsidR="00AE6698" w:rsidRDefault="00AE6698" w:rsidP="00AE6698">
      <w:pPr>
        <w:ind w:firstLine="0"/>
        <w:jc w:val="center"/>
      </w:pPr>
    </w:p>
    <w:p w14:paraId="7D248FAA" w14:textId="1A83A9A1" w:rsidR="00AE6698" w:rsidRDefault="00AE6698" w:rsidP="00AE6698">
      <w:r>
        <w:t>На прототипе экранной формы создания профиля требований отображены следующие элементы:</w:t>
      </w:r>
    </w:p>
    <w:p w14:paraId="7EA85C66" w14:textId="77777777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поле «Название профиля»;</w:t>
      </w:r>
    </w:p>
    <w:p w14:paraId="1BEDB329" w14:textId="77777777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поле «Описание профиля»;</w:t>
      </w:r>
    </w:p>
    <w:p w14:paraId="08FEFA59" w14:textId="1524FCB4" w:rsidR="00AE6698" w:rsidRDefault="00C267EB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настройки</w:t>
      </w:r>
      <w:r w:rsidR="00AE6698">
        <w:t xml:space="preserve"> оформления (шрифт, размер шрифта, межстрочный интервал, отступы, выравнивание, параметры заголовков и др.) с возможностью задания требуемых значений;</w:t>
      </w:r>
    </w:p>
    <w:p w14:paraId="26C0FA1B" w14:textId="6388EC1E" w:rsidR="00AE6698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 xml:space="preserve">кнопка «Сохранить профиль» </w:t>
      </w:r>
      <w:r w:rsidR="005548D1">
        <w:t>–</w:t>
      </w:r>
      <w:r>
        <w:t xml:space="preserve"> должна сохранять профиль и возвращать пользователя на главную страницу;</w:t>
      </w:r>
    </w:p>
    <w:p w14:paraId="7ED9A3FF" w14:textId="6A2C22B2" w:rsidR="00406786" w:rsidRDefault="00AE6698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«Отмена»</w:t>
      </w:r>
      <w:r w:rsidR="00465CDE">
        <w:t xml:space="preserve"> должна отменить создание профиля и вернуть пользователя на главную страницу</w:t>
      </w:r>
      <w:r>
        <w:t>.</w:t>
      </w:r>
    </w:p>
    <w:p w14:paraId="3A3C03DF" w14:textId="4D44DF26" w:rsidR="00AA1280" w:rsidRDefault="00AA1280" w:rsidP="00AA1280">
      <w:r w:rsidRPr="00AA1280">
        <w:t xml:space="preserve">Прототип экранной формы результатов проверки представлен на рисунке </w:t>
      </w:r>
      <w:r>
        <w:t>4</w:t>
      </w:r>
      <w:r w:rsidRPr="00AA1280">
        <w:t>.</w:t>
      </w:r>
    </w:p>
    <w:p w14:paraId="663193E3" w14:textId="4B427DFC" w:rsidR="00AA1280" w:rsidRPr="00AA1280" w:rsidRDefault="00AA1280" w:rsidP="00AA1280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AA1280">
        <w:rPr>
          <w:noProof/>
        </w:rPr>
        <w:lastRenderedPageBreak/>
        <w:drawing>
          <wp:inline distT="0" distB="0" distL="0" distR="0" wp14:anchorId="2E2704BE" wp14:editId="7B3F4B15">
            <wp:extent cx="6480175" cy="45694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23549" w14:textId="316708E8" w:rsidR="00AA1280" w:rsidRDefault="00AA1280" w:rsidP="00AA1280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AA1280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4</w:t>
      </w:r>
      <w:r w:rsidRPr="00AA1280">
        <w:rPr>
          <w:rFonts w:eastAsia="Times New Roman" w:cs="Times New Roman"/>
          <w:szCs w:val="24"/>
        </w:rPr>
        <w:t xml:space="preserve"> – Прототип экранной формы результатов проверки</w:t>
      </w:r>
    </w:p>
    <w:p w14:paraId="58CD66F3" w14:textId="77777777" w:rsidR="00402F95" w:rsidRPr="00AA1280" w:rsidRDefault="00402F95" w:rsidP="00AA1280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</w:p>
    <w:p w14:paraId="7132D40C" w14:textId="53BB6137" w:rsidR="00402F95" w:rsidRDefault="00402F95" w:rsidP="00402F95">
      <w:r>
        <w:t>На прототипе экранной формы результатов проверки отображены следующие элементы:</w:t>
      </w:r>
    </w:p>
    <w:p w14:paraId="34C6DB07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список обнаруженных нарушений с указанием типа нарушения, места в документе, фактического и требуемого значения, а также степени важности (ошибка / предупреждение / рекомендация);</w:t>
      </w:r>
    </w:p>
    <w:p w14:paraId="4BCD7C33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область просмотра документа с визуальным выделением мест нарушений;</w:t>
      </w:r>
    </w:p>
    <w:p w14:paraId="25229682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возможность перехода из записи списка нарушений к соответствующему месту в документе;</w:t>
      </w:r>
    </w:p>
    <w:p w14:paraId="3AF4B4DF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«Скачать документ с пометками»;</w:t>
      </w:r>
    </w:p>
    <w:p w14:paraId="58CB98F7" w14:textId="77777777" w:rsidR="00402F95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«Скачать отчёт»;</w:t>
      </w:r>
    </w:p>
    <w:p w14:paraId="01145B1A" w14:textId="260F3F74" w:rsidR="00AA1280" w:rsidRDefault="00402F95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0" w:firstLine="851"/>
      </w:pPr>
      <w:r>
        <w:t>кнопка «</w:t>
      </w:r>
      <w:r w:rsidR="004D2C24">
        <w:t>Назад</w:t>
      </w:r>
      <w:r>
        <w:t>»</w:t>
      </w:r>
      <w:r w:rsidR="004D2C24">
        <w:t xml:space="preserve"> должна вернуть на главную страницу</w:t>
      </w:r>
      <w:r>
        <w:t>.</w:t>
      </w:r>
    </w:p>
    <w:p w14:paraId="32020967" w14:textId="719F433B" w:rsidR="00EB71E1" w:rsidRDefault="00EB71E1" w:rsidP="00EB71E1">
      <w:r w:rsidRPr="00EB71E1">
        <w:t xml:space="preserve">Прототип экранной формы истории проверок представлен на рисунке </w:t>
      </w:r>
      <w:r>
        <w:t>5</w:t>
      </w:r>
      <w:r w:rsidRPr="00EB71E1">
        <w:t>.</w:t>
      </w:r>
    </w:p>
    <w:p w14:paraId="05E3195C" w14:textId="120F3C53" w:rsidR="005B6DD9" w:rsidRPr="00B07C3E" w:rsidRDefault="00B07C3E" w:rsidP="00B07C3E">
      <w:pPr>
        <w:spacing w:before="0" w:line="240" w:lineRule="auto"/>
        <w:ind w:firstLine="0"/>
        <w:contextualSpacing w:val="0"/>
        <w:jc w:val="left"/>
        <w:rPr>
          <w:rFonts w:eastAsia="Times New Roman" w:cs="Times New Roman"/>
          <w:szCs w:val="24"/>
        </w:rPr>
      </w:pPr>
      <w:r w:rsidRPr="00B07C3E">
        <w:rPr>
          <w:noProof/>
        </w:rPr>
        <w:lastRenderedPageBreak/>
        <w:drawing>
          <wp:inline distT="0" distB="0" distL="0" distR="0" wp14:anchorId="1C4DBA43" wp14:editId="2EF05E66">
            <wp:extent cx="6480175" cy="4569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84115" w14:textId="6AE86CB5" w:rsidR="005B6DD9" w:rsidRPr="005B6DD9" w:rsidRDefault="005B6DD9" w:rsidP="005B6DD9">
      <w:pPr>
        <w:spacing w:before="100" w:beforeAutospacing="1" w:after="100" w:afterAutospacing="1" w:line="240" w:lineRule="auto"/>
        <w:ind w:firstLine="0"/>
        <w:contextualSpacing w:val="0"/>
        <w:jc w:val="center"/>
        <w:rPr>
          <w:rFonts w:eastAsia="Times New Roman" w:cs="Times New Roman"/>
          <w:szCs w:val="24"/>
        </w:rPr>
      </w:pPr>
      <w:r w:rsidRPr="005B6DD9">
        <w:rPr>
          <w:rFonts w:eastAsia="Times New Roman" w:cs="Times New Roman"/>
          <w:szCs w:val="24"/>
        </w:rPr>
        <w:t xml:space="preserve">Рисунок </w:t>
      </w:r>
      <w:r>
        <w:rPr>
          <w:rFonts w:eastAsia="Times New Roman" w:cs="Times New Roman"/>
          <w:szCs w:val="24"/>
        </w:rPr>
        <w:t>5</w:t>
      </w:r>
      <w:r w:rsidRPr="005B6DD9">
        <w:rPr>
          <w:rFonts w:eastAsia="Times New Roman" w:cs="Times New Roman"/>
          <w:szCs w:val="24"/>
        </w:rPr>
        <w:t xml:space="preserve"> – Прототип экранной формы истории проверок</w:t>
      </w:r>
    </w:p>
    <w:p w14:paraId="7333D6EB" w14:textId="6D8A026F" w:rsidR="005B6DD9" w:rsidRDefault="005B6DD9" w:rsidP="005B6DD9">
      <w:pPr>
        <w:ind w:firstLine="0"/>
      </w:pPr>
    </w:p>
    <w:p w14:paraId="080C0E06" w14:textId="051D3D62" w:rsidR="00B07C3E" w:rsidRDefault="00B07C3E" w:rsidP="00B07C3E">
      <w:r>
        <w:t>На прототипе экранной формы истории проверок отображены следующие элементы:</w:t>
      </w:r>
    </w:p>
    <w:p w14:paraId="5182B14E" w14:textId="5C2C0E40" w:rsidR="00B07C3E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 xml:space="preserve">список </w:t>
      </w:r>
      <w:r w:rsidR="00D47385">
        <w:t>последних 10 пр</w:t>
      </w:r>
      <w:r>
        <w:t>оверок с указанием даты, названия документа, использованного профиля и количества нарушений;</w:t>
      </w:r>
    </w:p>
    <w:p w14:paraId="1DD8CEDC" w14:textId="6B39BEA8" w:rsidR="00B07C3E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>возможность открыть результаты выбранной проверки</w:t>
      </w:r>
      <w:r w:rsidR="00543C15">
        <w:t xml:space="preserve"> при двойном нажатии на запись о проверке</w:t>
      </w:r>
      <w:r>
        <w:t>;</w:t>
      </w:r>
    </w:p>
    <w:p w14:paraId="628C44B3" w14:textId="200A3C64" w:rsidR="00B07C3E" w:rsidRPr="00E03A82" w:rsidRDefault="00B07C3E" w:rsidP="005548D1">
      <w:pPr>
        <w:pStyle w:val="a0"/>
        <w:numPr>
          <w:ilvl w:val="0"/>
          <w:numId w:val="28"/>
        </w:numPr>
        <w:tabs>
          <w:tab w:val="clear" w:pos="1276"/>
          <w:tab w:val="left" w:pos="1134"/>
        </w:tabs>
        <w:ind w:left="142" w:firstLine="709"/>
      </w:pPr>
      <w:r>
        <w:t>кнопка «</w:t>
      </w:r>
      <w:r w:rsidR="00543C15">
        <w:t>Назад</w:t>
      </w:r>
      <w:r>
        <w:t>»</w:t>
      </w:r>
      <w:r w:rsidR="00543C15">
        <w:t xml:space="preserve"> должна открыть главную страницу</w:t>
      </w:r>
      <w:r>
        <w:t>.</w:t>
      </w:r>
    </w:p>
    <w:p w14:paraId="7539AD49" w14:textId="2565E41F" w:rsidR="00AB6C4C" w:rsidRDefault="006055C5" w:rsidP="005548D1">
      <w:pPr>
        <w:tabs>
          <w:tab w:val="left" w:pos="1134"/>
        </w:tabs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7B2062F0" w14:textId="183178E8" w:rsidR="00127A5A" w:rsidRDefault="00127A5A" w:rsidP="005C0ED3">
      <w:pPr>
        <w:pStyle w:val="1"/>
        <w:ind w:left="0" w:firstLine="851"/>
      </w:pPr>
      <w:bookmarkStart w:id="40" w:name="_Toc241088271"/>
      <w:r>
        <w:lastRenderedPageBreak/>
        <w:t>Состав и содержание работ</w:t>
      </w:r>
      <w:bookmarkEnd w:id="40"/>
    </w:p>
    <w:p w14:paraId="3CF827E2" w14:textId="69311444" w:rsidR="00744E94" w:rsidRDefault="00744E94" w:rsidP="00744E94">
      <w:r>
        <w:t xml:space="preserve">Работа над </w:t>
      </w:r>
      <w:r w:rsidR="00FD4A49">
        <w:t>системой</w:t>
      </w:r>
      <w:r>
        <w:t xml:space="preserve"> состоит из следующих этапов</w:t>
      </w:r>
      <w:r w:rsidR="00FD4A49">
        <w:t>:</w:t>
      </w:r>
    </w:p>
    <w:p w14:paraId="624A520B" w14:textId="05EF05B5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 xml:space="preserve">разработка </w:t>
      </w:r>
      <w:r w:rsidR="00E1665B">
        <w:t>ТЗ</w:t>
      </w:r>
      <w:r>
        <w:t>;</w:t>
      </w:r>
    </w:p>
    <w:p w14:paraId="78A1B5B4" w14:textId="3CCDD683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рабочее проектирование;</w:t>
      </w:r>
    </w:p>
    <w:p w14:paraId="26AA1AA0" w14:textId="23F58318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реализация;</w:t>
      </w:r>
    </w:p>
    <w:p w14:paraId="73F5F777" w14:textId="1B3AA7DB" w:rsidR="00744E94" w:rsidRDefault="00744E94" w:rsidP="006E2384">
      <w:pPr>
        <w:pStyle w:val="a0"/>
        <w:numPr>
          <w:ilvl w:val="0"/>
          <w:numId w:val="9"/>
        </w:numPr>
        <w:tabs>
          <w:tab w:val="clear" w:pos="1276"/>
          <w:tab w:val="left" w:pos="1134"/>
        </w:tabs>
        <w:ind w:left="0" w:firstLine="851"/>
      </w:pPr>
      <w:r>
        <w:t>внедрение</w:t>
      </w:r>
      <w:r w:rsidR="00622546">
        <w:t>.</w:t>
      </w:r>
    </w:p>
    <w:p w14:paraId="4C63619E" w14:textId="570AB2D8" w:rsidR="00744E94" w:rsidRDefault="00744E94" w:rsidP="00744E94">
      <w:r>
        <w:t>В рамках разработки данного продукта в соответствии с настоящим документом необходимо выполнить перечень работ, представленный в таблице 1.</w:t>
      </w:r>
    </w:p>
    <w:p w14:paraId="507BE455" w14:textId="49F6FE37" w:rsidR="008E496E" w:rsidRDefault="008E496E" w:rsidP="004B575D">
      <w:pPr>
        <w:ind w:firstLine="0"/>
      </w:pPr>
      <w:r>
        <w:t>Таблица 1</w:t>
      </w:r>
      <w:r w:rsidR="00B11F96">
        <w:t xml:space="preserve"> – </w:t>
      </w:r>
      <w:r w:rsidR="00E27E9D">
        <w:t>П</w:t>
      </w:r>
      <w:r w:rsidR="00B11F96">
        <w:t>еречень необходимых работ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66"/>
        <w:gridCol w:w="2282"/>
        <w:gridCol w:w="1732"/>
        <w:gridCol w:w="3136"/>
        <w:gridCol w:w="2279"/>
      </w:tblGrid>
      <w:tr w:rsidR="00744E94" w14:paraId="7A26E5CD" w14:textId="77777777" w:rsidTr="003C04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66" w:type="dxa"/>
          </w:tcPr>
          <w:p w14:paraId="12F65E86" w14:textId="5C8C2357" w:rsidR="00744E94" w:rsidRDefault="008E496E" w:rsidP="00744E94">
            <w:pPr>
              <w:ind w:firstLine="0"/>
            </w:pPr>
            <w:r>
              <w:t xml:space="preserve">№ этапа </w:t>
            </w:r>
          </w:p>
        </w:tc>
        <w:tc>
          <w:tcPr>
            <w:tcW w:w="2263" w:type="dxa"/>
          </w:tcPr>
          <w:p w14:paraId="1094F1E8" w14:textId="673D25EE" w:rsidR="00744E94" w:rsidRDefault="008E496E" w:rsidP="00744E94">
            <w:pPr>
              <w:ind w:firstLine="0"/>
            </w:pPr>
            <w:r>
              <w:t xml:space="preserve">Наименование этапа </w:t>
            </w:r>
          </w:p>
        </w:tc>
        <w:tc>
          <w:tcPr>
            <w:tcW w:w="1727" w:type="dxa"/>
          </w:tcPr>
          <w:p w14:paraId="3D10FFBD" w14:textId="2FE4F5C5" w:rsidR="00744E94" w:rsidRDefault="008E496E" w:rsidP="00744E94">
            <w:pPr>
              <w:ind w:firstLine="0"/>
            </w:pPr>
            <w:r>
              <w:t>Длительность</w:t>
            </w:r>
          </w:p>
        </w:tc>
        <w:tc>
          <w:tcPr>
            <w:tcW w:w="3187" w:type="dxa"/>
          </w:tcPr>
          <w:p w14:paraId="502FC0D0" w14:textId="4AA7B8D3" w:rsidR="00744E94" w:rsidRDefault="008E496E" w:rsidP="00744E94">
            <w:pPr>
              <w:ind w:firstLine="0"/>
            </w:pPr>
            <w:r>
              <w:t>Состав работ</w:t>
            </w:r>
          </w:p>
        </w:tc>
        <w:tc>
          <w:tcPr>
            <w:tcW w:w="2252" w:type="dxa"/>
          </w:tcPr>
          <w:p w14:paraId="5304CC85" w14:textId="6CBB28CB" w:rsidR="00744E94" w:rsidRDefault="008E496E" w:rsidP="00744E94">
            <w:pPr>
              <w:ind w:firstLine="0"/>
            </w:pPr>
            <w:r>
              <w:t>Результат</w:t>
            </w:r>
          </w:p>
        </w:tc>
      </w:tr>
      <w:tr w:rsidR="003C04EB" w:rsidRPr="003C04EB" w14:paraId="05DF7FE3" w14:textId="77777777" w:rsidTr="003C04EB">
        <w:tc>
          <w:tcPr>
            <w:tcW w:w="0" w:type="auto"/>
            <w:hideMark/>
          </w:tcPr>
          <w:p w14:paraId="41113956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CD17E1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1BDE4C9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Сентябрь–октябрь</w:t>
            </w:r>
          </w:p>
        </w:tc>
        <w:tc>
          <w:tcPr>
            <w:tcW w:w="0" w:type="auto"/>
            <w:hideMark/>
          </w:tcPr>
          <w:p w14:paraId="3A2DCEDE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Разработка и согласование ТЗ</w:t>
            </w:r>
          </w:p>
        </w:tc>
        <w:tc>
          <w:tcPr>
            <w:tcW w:w="0" w:type="auto"/>
            <w:hideMark/>
          </w:tcPr>
          <w:p w14:paraId="0A65FE75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Утверждённое ТЗ</w:t>
            </w:r>
          </w:p>
        </w:tc>
      </w:tr>
      <w:tr w:rsidR="003C04EB" w:rsidRPr="003C04EB" w14:paraId="6D64A56E" w14:textId="77777777" w:rsidTr="003C04EB">
        <w:tc>
          <w:tcPr>
            <w:tcW w:w="0" w:type="auto"/>
            <w:hideMark/>
          </w:tcPr>
          <w:p w14:paraId="6A39CF79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6D9550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1A9F17D4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Ноябрь–декабрь</w:t>
            </w:r>
          </w:p>
        </w:tc>
        <w:tc>
          <w:tcPr>
            <w:tcW w:w="0" w:type="auto"/>
            <w:hideMark/>
          </w:tcPr>
          <w:p w14:paraId="6461DB48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Проектирование структуры системы, базы данных, прототипов интерфейса</w:t>
            </w:r>
          </w:p>
        </w:tc>
        <w:tc>
          <w:tcPr>
            <w:tcW w:w="0" w:type="auto"/>
            <w:hideMark/>
          </w:tcPr>
          <w:p w14:paraId="19264D0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Описание структуры системы, прототипы</w:t>
            </w:r>
          </w:p>
        </w:tc>
      </w:tr>
      <w:tr w:rsidR="003C04EB" w:rsidRPr="003C04EB" w14:paraId="488E71A4" w14:textId="77777777" w:rsidTr="003C04EB">
        <w:tc>
          <w:tcPr>
            <w:tcW w:w="0" w:type="auto"/>
            <w:hideMark/>
          </w:tcPr>
          <w:p w14:paraId="492B6226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06128F1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Программная реализация</w:t>
            </w:r>
          </w:p>
        </w:tc>
        <w:tc>
          <w:tcPr>
            <w:tcW w:w="0" w:type="auto"/>
            <w:hideMark/>
          </w:tcPr>
          <w:p w14:paraId="4A6C76E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Январь–март</w:t>
            </w:r>
          </w:p>
        </w:tc>
        <w:tc>
          <w:tcPr>
            <w:tcW w:w="0" w:type="auto"/>
            <w:hideMark/>
          </w:tcPr>
          <w:p w14:paraId="3E1B1F9D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Написание кода, реализация функций, создание БД</w:t>
            </w:r>
          </w:p>
        </w:tc>
        <w:tc>
          <w:tcPr>
            <w:tcW w:w="0" w:type="auto"/>
            <w:hideMark/>
          </w:tcPr>
          <w:p w14:paraId="3198A8BF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Рабочая версия системы</w:t>
            </w:r>
          </w:p>
        </w:tc>
      </w:tr>
      <w:tr w:rsidR="003C04EB" w:rsidRPr="003C04EB" w14:paraId="6502A6C8" w14:textId="77777777" w:rsidTr="003C04EB">
        <w:tc>
          <w:tcPr>
            <w:tcW w:w="0" w:type="auto"/>
            <w:hideMark/>
          </w:tcPr>
          <w:p w14:paraId="1BAA7AA5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762FCC27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Тестирование и отладка</w:t>
            </w:r>
          </w:p>
        </w:tc>
        <w:tc>
          <w:tcPr>
            <w:tcW w:w="0" w:type="auto"/>
            <w:hideMark/>
          </w:tcPr>
          <w:p w14:paraId="22B7E78F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Апрель</w:t>
            </w:r>
          </w:p>
        </w:tc>
        <w:tc>
          <w:tcPr>
            <w:tcW w:w="0" w:type="auto"/>
            <w:hideMark/>
          </w:tcPr>
          <w:p w14:paraId="043B284D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Проверка функций, исправление ошибок</w:t>
            </w:r>
          </w:p>
        </w:tc>
        <w:tc>
          <w:tcPr>
            <w:tcW w:w="0" w:type="auto"/>
            <w:hideMark/>
          </w:tcPr>
          <w:p w14:paraId="6C85D328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Система с устранёнными дефектами</w:t>
            </w:r>
          </w:p>
        </w:tc>
      </w:tr>
      <w:tr w:rsidR="003C04EB" w:rsidRPr="003C04EB" w14:paraId="0C392691" w14:textId="77777777" w:rsidTr="003C04EB">
        <w:tc>
          <w:tcPr>
            <w:tcW w:w="0" w:type="auto"/>
            <w:hideMark/>
          </w:tcPr>
          <w:p w14:paraId="31C52D3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46523D2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Подготовка документации и сдача</w:t>
            </w:r>
          </w:p>
        </w:tc>
        <w:tc>
          <w:tcPr>
            <w:tcW w:w="0" w:type="auto"/>
            <w:hideMark/>
          </w:tcPr>
          <w:p w14:paraId="671C250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Май</w:t>
            </w:r>
          </w:p>
        </w:tc>
        <w:tc>
          <w:tcPr>
            <w:tcW w:w="0" w:type="auto"/>
            <w:hideMark/>
          </w:tcPr>
          <w:p w14:paraId="3DC458A0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Оформление пояснительной записки, подготовка к защите</w:t>
            </w:r>
          </w:p>
        </w:tc>
        <w:tc>
          <w:tcPr>
            <w:tcW w:w="0" w:type="auto"/>
            <w:hideMark/>
          </w:tcPr>
          <w:p w14:paraId="3088D3FC" w14:textId="77777777" w:rsidR="003C04EB" w:rsidRPr="003C04EB" w:rsidRDefault="003C04EB" w:rsidP="003C04EB">
            <w:pPr>
              <w:spacing w:before="0" w:line="240" w:lineRule="auto"/>
              <w:ind w:firstLine="0"/>
              <w:contextualSpacing w:val="0"/>
              <w:jc w:val="left"/>
              <w:rPr>
                <w:rFonts w:eastAsia="Times New Roman" w:cs="Times New Roman"/>
                <w:szCs w:val="24"/>
              </w:rPr>
            </w:pPr>
            <w:r w:rsidRPr="003C04EB">
              <w:rPr>
                <w:rFonts w:eastAsia="Times New Roman" w:cs="Times New Roman"/>
                <w:szCs w:val="24"/>
              </w:rPr>
              <w:t>Готовая работа</w:t>
            </w:r>
          </w:p>
        </w:tc>
      </w:tr>
    </w:tbl>
    <w:p w14:paraId="3CD2F45B" w14:textId="1A15F0EF" w:rsidR="001329C8" w:rsidRDefault="001329C8" w:rsidP="005C0ED3">
      <w:pPr>
        <w:pStyle w:val="1"/>
        <w:ind w:left="0" w:firstLine="851"/>
      </w:pPr>
      <w:bookmarkStart w:id="41" w:name="_Toc241088272"/>
      <w:r w:rsidRPr="001329C8">
        <w:lastRenderedPageBreak/>
        <w:t>Порядок разработки</w:t>
      </w:r>
      <w:r w:rsidR="000F04AD" w:rsidRPr="000F04AD">
        <w:t xml:space="preserve"> автоматизированной</w:t>
      </w:r>
      <w:r w:rsidRPr="001329C8">
        <w:t xml:space="preserve"> системы</w:t>
      </w:r>
      <w:bookmarkEnd w:id="41"/>
    </w:p>
    <w:p w14:paraId="56C8CBE7" w14:textId="2A5F2890" w:rsidR="00382CFE" w:rsidRPr="00382CFE" w:rsidRDefault="00382CFE" w:rsidP="00382CFE">
      <w:r>
        <w:t>Данный раздел содержит порядок разработки автоматизированной системы.</w:t>
      </w:r>
    </w:p>
    <w:p w14:paraId="31997158" w14:textId="57B1C674" w:rsidR="000F04AD" w:rsidRDefault="000F04AD" w:rsidP="000F04AD">
      <w:pPr>
        <w:pStyle w:val="2"/>
        <w:ind w:left="0" w:firstLine="851"/>
      </w:pPr>
      <w:bookmarkStart w:id="42" w:name="_Toc241088273"/>
      <w:r w:rsidRPr="000F04AD">
        <w:t>Порядок организации разработки АС</w:t>
      </w:r>
      <w:bookmarkEnd w:id="42"/>
    </w:p>
    <w:p w14:paraId="08A4B6A7" w14:textId="6ED6B5A5" w:rsidR="009A09D3" w:rsidRDefault="009A09D3" w:rsidP="009A09D3">
      <w:r>
        <w:t>Разработка автоматизированной системы проверки оформления учебных документов осуществляется в следующей последовательности:</w:t>
      </w:r>
    </w:p>
    <w:p w14:paraId="31FFDEE3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анализ требований и разработка технического задания;</w:t>
      </w:r>
    </w:p>
    <w:p w14:paraId="40168979" w14:textId="2B3FC3DB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проектирование системы;</w:t>
      </w:r>
    </w:p>
    <w:p w14:paraId="3BA4CD16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программная реализация системы;</w:t>
      </w:r>
    </w:p>
    <w:p w14:paraId="3C5C8E93" w14:textId="77777777" w:rsidR="009A09D3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тестирование и отладка;</w:t>
      </w:r>
    </w:p>
    <w:p w14:paraId="5A17325F" w14:textId="45D65F1D" w:rsidR="0080224B" w:rsidRPr="0080224B" w:rsidRDefault="009A09D3" w:rsidP="009A09D3">
      <w:pPr>
        <w:pStyle w:val="a0"/>
        <w:numPr>
          <w:ilvl w:val="0"/>
          <w:numId w:val="33"/>
        </w:numPr>
        <w:tabs>
          <w:tab w:val="clear" w:pos="1276"/>
          <w:tab w:val="left" w:pos="1134"/>
        </w:tabs>
        <w:ind w:left="0" w:firstLine="851"/>
      </w:pPr>
      <w:r>
        <w:t>подготовка документации и сдача работы.</w:t>
      </w:r>
    </w:p>
    <w:p w14:paraId="2E42DB87" w14:textId="68AF747D" w:rsidR="000F04AD" w:rsidRDefault="000F04AD" w:rsidP="000F04AD">
      <w:pPr>
        <w:pStyle w:val="2"/>
        <w:ind w:left="0" w:firstLine="851"/>
      </w:pPr>
      <w:bookmarkStart w:id="43" w:name="_Toc241088274"/>
      <w:r w:rsidRPr="000F04AD">
        <w:t>Перечень документов и исходных данных для разработки АС</w:t>
      </w:r>
      <w:bookmarkEnd w:id="43"/>
    </w:p>
    <w:p w14:paraId="2E14C1B8" w14:textId="7A6A92C3" w:rsidR="00256863" w:rsidRPr="00256863" w:rsidRDefault="00256863" w:rsidP="00256863">
      <w:r w:rsidRPr="00256863">
        <w:t>В качестве исходных данных для разработки используются документы, указанные в разделе «Источники разработки»</w:t>
      </w:r>
      <w:r w:rsidR="00A94D8A">
        <w:t>.</w:t>
      </w:r>
    </w:p>
    <w:p w14:paraId="68EF0910" w14:textId="38B9AF89" w:rsidR="000F04AD" w:rsidRDefault="000F04AD" w:rsidP="000F04AD">
      <w:pPr>
        <w:pStyle w:val="2"/>
        <w:ind w:left="0" w:firstLine="851"/>
      </w:pPr>
      <w:bookmarkStart w:id="44" w:name="_Toc241088275"/>
      <w:r w:rsidRPr="000F04AD">
        <w:t>Перечень документов, предъявляемых по окончании соответствующих этапов работ</w:t>
      </w:r>
      <w:bookmarkEnd w:id="44"/>
    </w:p>
    <w:p w14:paraId="468FE2A0" w14:textId="693C80A8" w:rsidR="00902C18" w:rsidRPr="00902C18" w:rsidRDefault="00902C18" w:rsidP="00902C18">
      <w:r w:rsidRPr="00256863">
        <w:t>В качестве исходных данных для разработки используются документы, указанные в разделе «</w:t>
      </w:r>
      <w:r>
        <w:t>Требования к документированию</w:t>
      </w:r>
      <w:r w:rsidRPr="00256863">
        <w:t>»</w:t>
      </w:r>
      <w:r>
        <w:t>.</w:t>
      </w:r>
    </w:p>
    <w:p w14:paraId="5FC7E48F" w14:textId="34D5D246" w:rsidR="000F04AD" w:rsidRDefault="000F04AD" w:rsidP="000F04AD">
      <w:pPr>
        <w:pStyle w:val="2"/>
        <w:ind w:left="0" w:firstLine="851"/>
      </w:pPr>
      <w:bookmarkStart w:id="45" w:name="_Toc241088276"/>
      <w:r w:rsidRPr="000F04AD">
        <w:t>Перечень макетов (прототипов)</w:t>
      </w:r>
      <w:bookmarkEnd w:id="45"/>
    </w:p>
    <w:p w14:paraId="557DEE21" w14:textId="417D358E" w:rsidR="00536216" w:rsidRDefault="00536216" w:rsidP="00536216">
      <w:r>
        <w:t>В процессе разработки системы разрабатываются прототипы основных экранных форм пользовательского интерфейса:</w:t>
      </w:r>
    </w:p>
    <w:p w14:paraId="5B254F9D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входа в систему;</w:t>
      </w:r>
    </w:p>
    <w:p w14:paraId="416C1BE4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главная страница (загрузка документа и выбор профиля требований);</w:t>
      </w:r>
    </w:p>
    <w:p w14:paraId="6B76DC35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создания и редактирования профиля требований;</w:t>
      </w:r>
    </w:p>
    <w:p w14:paraId="49EACA0D" w14:textId="77777777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результатов проверки;</w:t>
      </w:r>
    </w:p>
    <w:p w14:paraId="36C9AD0E" w14:textId="249349A6" w:rsidR="00536216" w:rsidRDefault="00536216" w:rsidP="00536216">
      <w:pPr>
        <w:pStyle w:val="a0"/>
        <w:numPr>
          <w:ilvl w:val="0"/>
          <w:numId w:val="35"/>
        </w:numPr>
        <w:tabs>
          <w:tab w:val="clear" w:pos="1276"/>
          <w:tab w:val="left" w:pos="1134"/>
        </w:tabs>
        <w:ind w:left="0" w:firstLine="851"/>
      </w:pPr>
      <w:r>
        <w:t>страница истории проверок.</w:t>
      </w:r>
    </w:p>
    <w:p w14:paraId="09F09309" w14:textId="7200D25E" w:rsidR="00536216" w:rsidRPr="00536216" w:rsidRDefault="00536216" w:rsidP="00536216">
      <w:r>
        <w:t>Прототипы пользовательского интерфейса приведены в подразделе «Требования к пользовательскому интерфейсу / эргономике» настоящего технического задания.</w:t>
      </w:r>
    </w:p>
    <w:p w14:paraId="0C99AB6B" w14:textId="77777777" w:rsidR="006A608D" w:rsidRDefault="006A608D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3A2B9CC9" w14:textId="54DB7FEB" w:rsidR="00C629B9" w:rsidRDefault="00AC0FB1" w:rsidP="004F41B1">
      <w:pPr>
        <w:pStyle w:val="1"/>
        <w:tabs>
          <w:tab w:val="clear" w:pos="1418"/>
          <w:tab w:val="left" w:pos="1560"/>
        </w:tabs>
        <w:ind w:left="0" w:firstLine="851"/>
      </w:pPr>
      <w:bookmarkStart w:id="46" w:name="_Toc241088277"/>
      <w:r w:rsidRPr="006A608D">
        <w:lastRenderedPageBreak/>
        <w:t>Порядок контроля и приемки</w:t>
      </w:r>
      <w:bookmarkEnd w:id="46"/>
      <w:r>
        <w:t xml:space="preserve"> </w:t>
      </w:r>
    </w:p>
    <w:p w14:paraId="03C743CD" w14:textId="0A582635" w:rsidR="009E36A7" w:rsidRPr="009E36A7" w:rsidRDefault="009E36A7" w:rsidP="009E36A7">
      <w:r>
        <w:t>Данный раздел содержит информацию о порядке контроля и приемки.</w:t>
      </w:r>
    </w:p>
    <w:p w14:paraId="5652FA16" w14:textId="023C2DFB" w:rsidR="001113EA" w:rsidRDefault="001113EA" w:rsidP="001113EA">
      <w:pPr>
        <w:pStyle w:val="2"/>
        <w:ind w:left="0" w:firstLine="851"/>
      </w:pPr>
      <w:bookmarkStart w:id="47" w:name="_Toc241088278"/>
      <w:r>
        <w:t>В</w:t>
      </w:r>
      <w:r w:rsidRPr="001113EA">
        <w:t>иды, состав и методы испытаний АС и ее составных частей</w:t>
      </w:r>
      <w:bookmarkEnd w:id="47"/>
    </w:p>
    <w:p w14:paraId="796C1A24" w14:textId="00AC5689" w:rsidR="004F41B1" w:rsidRDefault="004F41B1" w:rsidP="004F41B1">
      <w:r>
        <w:t>Контроль и испытания автоматизированной системы проводятся с целью проверки соответствия реализованных функций требованиям настоящего технического задания.</w:t>
      </w:r>
    </w:p>
    <w:p w14:paraId="3829E7A5" w14:textId="6E8078CB" w:rsidR="004F41B1" w:rsidRDefault="004F41B1" w:rsidP="004F41B1">
      <w:r>
        <w:t>В процессе испытаний проверяется работоспособность основных функций системы, в том числе:</w:t>
      </w:r>
    </w:p>
    <w:p w14:paraId="3AA86B60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регистрация и авторизация пользователей;</w:t>
      </w:r>
    </w:p>
    <w:p w14:paraId="6A2C11D2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загрузка учебных документов в поддерживаемом формате DOCX размером до 50 МБ;</w:t>
      </w:r>
    </w:p>
    <w:p w14:paraId="37B49E39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создание, редактирование и выбор профилей проверки;</w:t>
      </w:r>
    </w:p>
    <w:p w14:paraId="2726D0FE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автоматическая проверка оформления документа в соответствии с заданными требованиями;</w:t>
      </w:r>
    </w:p>
    <w:p w14:paraId="172C6369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выявление нарушений оформления;</w:t>
      </w:r>
    </w:p>
    <w:p w14:paraId="1CEE8365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отображение типа нарушения, его местоположения, фактического и требуемого значения;</w:t>
      </w:r>
    </w:p>
    <w:p w14:paraId="053381C7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переход к месту выявленного нарушения в документе;</w:t>
      </w:r>
    </w:p>
    <w:p w14:paraId="240658BB" w14:textId="77777777" w:rsidR="004F41B1" w:rsidRDefault="004F41B1" w:rsidP="005548D1">
      <w:pPr>
        <w:pStyle w:val="a0"/>
        <w:numPr>
          <w:ilvl w:val="0"/>
          <w:numId w:val="30"/>
        </w:numPr>
        <w:tabs>
          <w:tab w:val="clear" w:pos="1276"/>
          <w:tab w:val="left" w:pos="1134"/>
        </w:tabs>
        <w:ind w:left="0" w:firstLine="851"/>
      </w:pPr>
      <w:r>
        <w:t>формирование результатов проверки и отчета;</w:t>
      </w:r>
    </w:p>
    <w:p w14:paraId="26E31D34" w14:textId="1594F280" w:rsidR="004F41B1" w:rsidRDefault="004F41B1" w:rsidP="000D30EE">
      <w:pPr>
        <w:pStyle w:val="a0"/>
        <w:numPr>
          <w:ilvl w:val="0"/>
          <w:numId w:val="30"/>
        </w:numPr>
        <w:ind w:left="0" w:firstLine="851"/>
      </w:pPr>
      <w:r>
        <w:t>сохранение истории выполненных проверок.</w:t>
      </w:r>
    </w:p>
    <w:p w14:paraId="56377915" w14:textId="0E27D51F" w:rsidR="004F41B1" w:rsidRDefault="004F41B1" w:rsidP="000D30EE">
      <w:r>
        <w:t>Испытания проводятся методом функциональной проверки путем выполнения предусмотренных системой операций на тестовых документах, содержащих различные варианты оформления. Результаты испытаний оцениваются путем сопоставления фактического поведения системы с требованиями настоящего технического задания.</w:t>
      </w:r>
    </w:p>
    <w:p w14:paraId="59BCB92B" w14:textId="22F3BD36" w:rsidR="004F41B1" w:rsidRPr="004F41B1" w:rsidRDefault="004F41B1" w:rsidP="004F41B1">
      <w:r>
        <w:t xml:space="preserve">При выявлении несоответствий результаты испытаний фиксируются и </w:t>
      </w:r>
      <w:r w:rsidR="000D30EE">
        <w:t>устраняются</w:t>
      </w:r>
      <w:r>
        <w:t>. После устранения выявленных несоответствий соответствующие функции подвергаются повторной проверке.</w:t>
      </w:r>
    </w:p>
    <w:p w14:paraId="4E3F7EB2" w14:textId="4874B013" w:rsidR="001113EA" w:rsidRDefault="001113EA" w:rsidP="001113EA">
      <w:pPr>
        <w:pStyle w:val="2"/>
        <w:ind w:left="0" w:firstLine="851"/>
      </w:pPr>
      <w:bookmarkStart w:id="48" w:name="_Toc241088279"/>
      <w:r>
        <w:t>О</w:t>
      </w:r>
      <w:r w:rsidRPr="001113EA">
        <w:t>бщие требования к приемке работ, порядок согласования и утверждения приемочной документации</w:t>
      </w:r>
      <w:bookmarkEnd w:id="48"/>
    </w:p>
    <w:p w14:paraId="39BC4942" w14:textId="3B756250" w:rsidR="00612CFB" w:rsidRDefault="00612CFB" w:rsidP="00612CFB">
      <w:r>
        <w:t>Приемка работ по созданию автоматизированной системы осуществляется после завершения разработки и проведения предусмотренных испытаний.</w:t>
      </w:r>
    </w:p>
    <w:p w14:paraId="1CB4ED39" w14:textId="4E9F9569" w:rsidR="00612CFB" w:rsidRDefault="00612CFB" w:rsidP="00612CFB">
      <w:r>
        <w:lastRenderedPageBreak/>
        <w:t>Основанием для приемки является выполнение системой требований настоящего технического задания и отсутствие не устранённых несоответствий, препятствующих использованию основных функций системы.</w:t>
      </w:r>
    </w:p>
    <w:p w14:paraId="3F93AAE9" w14:textId="63FD7035" w:rsidR="00612CFB" w:rsidRPr="00612CFB" w:rsidRDefault="00612CFB" w:rsidP="00612CFB">
      <w:r>
        <w:t>При выявлении несоответствий, влияющих на выполнение основных функций системы, приемка соответствующих результатов работ осуществляется после их устранения и проведения повторной проверки.</w:t>
      </w:r>
    </w:p>
    <w:p w14:paraId="6CA018DF" w14:textId="558A4D43" w:rsidR="001329C8" w:rsidRDefault="00C12692" w:rsidP="0039054A">
      <w:pPr>
        <w:pStyle w:val="1"/>
        <w:ind w:left="0" w:firstLine="851"/>
        <w:jc w:val="both"/>
      </w:pPr>
      <w:bookmarkStart w:id="49" w:name="_Toc241088280"/>
      <w:r w:rsidRPr="00C12692">
        <w:lastRenderedPageBreak/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49"/>
    </w:p>
    <w:p w14:paraId="1D8267BE" w14:textId="77777777" w:rsidR="0056727C" w:rsidRDefault="0056727C" w:rsidP="0056727C">
      <w:r>
        <w:t>При подготовке объекта автоматизации к вводу автоматизированной системы проверки оформления учебных документов в действие необходимо осуществить следующие мероприятия.</w:t>
      </w:r>
    </w:p>
    <w:p w14:paraId="1CA1F964" w14:textId="77777777" w:rsidR="0056727C" w:rsidRDefault="0056727C" w:rsidP="0056727C">
      <w:r w:rsidRPr="0056727C">
        <w:t>Должны быть созданы условия функционирования объекта автоматизации, при которых гарантируется соответствие создаваемой системы требованиям, содержащимся в настоящем техническом задании. К таким условиям относятся наличие доступа к сети Интернет, использование современных веб-браузеров, а также наличие технических средств, позволяющих работать с веб-приложениями.</w:t>
      </w:r>
    </w:p>
    <w:p w14:paraId="35C2D649" w14:textId="0E284382" w:rsidR="00C12692" w:rsidRPr="00C12692" w:rsidRDefault="0056727C" w:rsidP="0056727C">
      <w:r w:rsidRPr="0056727C">
        <w:t>Должен быть определён порядок ознакомления пользователей с системой. Перед началом работы с системой пользователям предоставляется краткая инструкция по основным функциям</w:t>
      </w:r>
      <w:r w:rsidR="004D4B42">
        <w:t xml:space="preserve">. </w:t>
      </w:r>
      <w:r w:rsidRPr="0056727C">
        <w:t>Ознакомление может проводиться в форме краткого инструктажа непосредственно перед использованием системы либо путём самостоятельного изучения интерфейса и справочных материалов.</w:t>
      </w:r>
    </w:p>
    <w:p w14:paraId="7E2B9E48" w14:textId="03F517D6" w:rsidR="008F6FA6" w:rsidRPr="008F6FA6" w:rsidRDefault="008F6FA6" w:rsidP="005C0ED3">
      <w:pPr>
        <w:pStyle w:val="1"/>
        <w:ind w:left="0" w:firstLine="851"/>
      </w:pPr>
      <w:bookmarkStart w:id="50" w:name="_Toc241088281"/>
      <w:r>
        <w:lastRenderedPageBreak/>
        <w:t>Требования к документированию</w:t>
      </w:r>
      <w:bookmarkEnd w:id="1"/>
      <w:bookmarkEnd w:id="2"/>
      <w:bookmarkEnd w:id="50"/>
    </w:p>
    <w:p w14:paraId="0E95B6F8" w14:textId="77777777" w:rsidR="003D51E8" w:rsidRDefault="003D51E8" w:rsidP="003D51E8">
      <w:r>
        <w:t xml:space="preserve">Состав программной документации должен включать в себя: </w:t>
      </w:r>
    </w:p>
    <w:p w14:paraId="1FE0FE74" w14:textId="77777777" w:rsidR="00C56C23" w:rsidRDefault="00C56C23" w:rsidP="006E2384">
      <w:pPr>
        <w:pStyle w:val="a0"/>
        <w:numPr>
          <w:ilvl w:val="0"/>
          <w:numId w:val="7"/>
        </w:numPr>
        <w:tabs>
          <w:tab w:val="clear" w:pos="1276"/>
          <w:tab w:val="left" w:pos="1134"/>
        </w:tabs>
        <w:ind w:left="0" w:firstLine="851"/>
      </w:pPr>
      <w:r w:rsidRPr="00C56C23">
        <w:t>техническое задание на создание автоматизированной системы;</w:t>
      </w:r>
    </w:p>
    <w:p w14:paraId="01F43951" w14:textId="77777777" w:rsidR="00AE587B" w:rsidRPr="00AE587B" w:rsidRDefault="00AE587B" w:rsidP="00AE587B">
      <w:pPr>
        <w:pStyle w:val="a0"/>
        <w:numPr>
          <w:ilvl w:val="0"/>
          <w:numId w:val="7"/>
        </w:numPr>
        <w:tabs>
          <w:tab w:val="clear" w:pos="1276"/>
          <w:tab w:val="left" w:pos="1134"/>
        </w:tabs>
        <w:spacing w:before="100" w:beforeAutospacing="1" w:after="100" w:afterAutospacing="1" w:line="240" w:lineRule="auto"/>
        <w:ind w:left="0" w:firstLine="851"/>
        <w:contextualSpacing w:val="0"/>
        <w:jc w:val="left"/>
        <w:rPr>
          <w:rFonts w:eastAsia="Times New Roman" w:cs="Times New Roman"/>
          <w:szCs w:val="24"/>
        </w:rPr>
      </w:pPr>
      <w:r w:rsidRPr="00AE587B">
        <w:rPr>
          <w:rFonts w:eastAsia="Times New Roman" w:cs="Times New Roman"/>
          <w:szCs w:val="24"/>
        </w:rPr>
        <w:t>пояснительная записка (отчёт о выполнении работы)</w:t>
      </w:r>
    </w:p>
    <w:p w14:paraId="6B314D15" w14:textId="375EFFAC" w:rsidR="00EB6F6F" w:rsidRDefault="00EB6F6F" w:rsidP="00EB6F6F">
      <w:pPr>
        <w:spacing w:before="0" w:after="200" w:line="276" w:lineRule="auto"/>
        <w:contextualSpacing w:val="0"/>
        <w:jc w:val="left"/>
      </w:pPr>
      <w:r w:rsidRPr="00EB6F6F">
        <w:t>Техническое задание оформляется в соответствии с требованиями ГОСТ 34.602</w:t>
      </w:r>
      <w:r w:rsidR="0037708A">
        <w:t>-</w:t>
      </w:r>
      <w:r w:rsidRPr="00EB6F6F">
        <w:t>2020.</w:t>
      </w:r>
    </w:p>
    <w:p w14:paraId="2AB63AAD" w14:textId="189D7229" w:rsidR="00E471B2" w:rsidRDefault="00E471B2">
      <w:pPr>
        <w:spacing w:before="0" w:after="200" w:line="276" w:lineRule="auto"/>
        <w:ind w:firstLine="0"/>
        <w:contextualSpacing w:val="0"/>
        <w:jc w:val="left"/>
      </w:pPr>
      <w:r>
        <w:br w:type="page"/>
      </w:r>
    </w:p>
    <w:p w14:paraId="6A6EBBB1" w14:textId="5283408D" w:rsidR="00D60CF5" w:rsidRDefault="00E471B2" w:rsidP="00E471B2">
      <w:pPr>
        <w:pStyle w:val="1"/>
        <w:ind w:left="0" w:firstLine="844"/>
      </w:pPr>
      <w:bookmarkStart w:id="51" w:name="_Toc241088282"/>
      <w:r w:rsidRPr="00E471B2">
        <w:lastRenderedPageBreak/>
        <w:t>Источники разработки</w:t>
      </w:r>
      <w:bookmarkEnd w:id="51"/>
    </w:p>
    <w:p w14:paraId="64D3C622" w14:textId="0E9EA7EB" w:rsidR="0037708A" w:rsidRDefault="0037708A" w:rsidP="0037708A">
      <w:r>
        <w:t>Настоящее техническое задание разработано на основании следующих документов и материалов:</w:t>
      </w:r>
    </w:p>
    <w:p w14:paraId="10503D9D" w14:textId="026D5B5F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BEDF0DC" w14:textId="6DE23E03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результаты первичного анализа предметной области;</w:t>
      </w:r>
    </w:p>
    <w:p w14:paraId="38571012" w14:textId="5FCDCCFA" w:rsidR="0037708A" w:rsidRDefault="0037708A" w:rsidP="0037708A">
      <w:pPr>
        <w:pStyle w:val="a0"/>
        <w:numPr>
          <w:ilvl w:val="0"/>
          <w:numId w:val="32"/>
        </w:numPr>
        <w:tabs>
          <w:tab w:val="clear" w:pos="1276"/>
          <w:tab w:val="left" w:pos="1134"/>
        </w:tabs>
        <w:ind w:left="0" w:firstLine="851"/>
      </w:pPr>
      <w:r>
        <w:t>материалы предпроектного обследования.</w:t>
      </w:r>
    </w:p>
    <w:p w14:paraId="753D78F2" w14:textId="732DBCD2" w:rsidR="0098690A" w:rsidRPr="0037708A" w:rsidRDefault="0098690A" w:rsidP="0098690A">
      <w:pPr>
        <w:tabs>
          <w:tab w:val="left" w:pos="1134"/>
        </w:tabs>
      </w:pPr>
      <w:r w:rsidRPr="0098690A">
        <w:t>При разработке технического задания также учитывались общие требования к автоматизированным системам и современные подходы к созданию веб-ориентированных информационных систем.</w:t>
      </w:r>
    </w:p>
    <w:sectPr w:rsidR="0098690A" w:rsidRPr="0037708A" w:rsidSect="00D2756B">
      <w:headerReference w:type="default" r:id="rId16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78824E" w14:textId="77777777" w:rsidR="009A47AE" w:rsidRDefault="009A47AE">
      <w:pPr>
        <w:spacing w:before="0" w:line="240" w:lineRule="auto"/>
      </w:pPr>
      <w:r>
        <w:separator/>
      </w:r>
    </w:p>
  </w:endnote>
  <w:endnote w:type="continuationSeparator" w:id="0">
    <w:p w14:paraId="2BCB17D3" w14:textId="77777777" w:rsidR="009A47AE" w:rsidRDefault="009A47AE">
      <w:pPr>
        <w:spacing w:before="0" w:line="240" w:lineRule="auto"/>
      </w:pPr>
      <w:r>
        <w:continuationSeparator/>
      </w:r>
    </w:p>
  </w:endnote>
  <w:endnote w:type="continuationNotice" w:id="1">
    <w:p w14:paraId="0D373517" w14:textId="77777777" w:rsidR="009A47AE" w:rsidRDefault="009A47AE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7862FD" w14:textId="77777777" w:rsidR="009A47AE" w:rsidRDefault="009A47AE" w:rsidP="00990EAC">
      <w:pPr>
        <w:spacing w:before="0" w:line="240" w:lineRule="auto"/>
      </w:pPr>
      <w:r>
        <w:separator/>
      </w:r>
    </w:p>
  </w:footnote>
  <w:footnote w:type="continuationSeparator" w:id="0">
    <w:p w14:paraId="33A86BBF" w14:textId="77777777" w:rsidR="009A47AE" w:rsidRDefault="009A47AE" w:rsidP="00990EAC">
      <w:pPr>
        <w:spacing w:before="0" w:line="240" w:lineRule="auto"/>
      </w:pPr>
      <w:r>
        <w:continuationSeparator/>
      </w:r>
    </w:p>
  </w:footnote>
  <w:footnote w:type="continuationNotice" w:id="1">
    <w:p w14:paraId="5C34FC4B" w14:textId="77777777" w:rsidR="009A47AE" w:rsidRDefault="009A47AE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6B065" w14:textId="54B7B2D9" w:rsidR="0056727C" w:rsidRPr="00C17A21" w:rsidRDefault="0056727C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56727C" w:rsidRPr="008E27BF" w:rsidRDefault="0056727C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18C7FC1"/>
    <w:multiLevelType w:val="hybridMultilevel"/>
    <w:tmpl w:val="DCDA213A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8B4055"/>
    <w:multiLevelType w:val="hybridMultilevel"/>
    <w:tmpl w:val="71564F5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934F6C"/>
    <w:multiLevelType w:val="hybridMultilevel"/>
    <w:tmpl w:val="454E182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ABA2D7B"/>
    <w:multiLevelType w:val="hybridMultilevel"/>
    <w:tmpl w:val="1CD0B43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C27261"/>
    <w:multiLevelType w:val="hybridMultilevel"/>
    <w:tmpl w:val="717C276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F8759C"/>
    <w:multiLevelType w:val="hybridMultilevel"/>
    <w:tmpl w:val="408A3B1A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AD47E7A"/>
    <w:multiLevelType w:val="multilevel"/>
    <w:tmpl w:val="C16620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1AFB3A1F"/>
    <w:multiLevelType w:val="hybridMultilevel"/>
    <w:tmpl w:val="128CF5C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EFF5009"/>
    <w:multiLevelType w:val="hybridMultilevel"/>
    <w:tmpl w:val="6F6A9F2A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B309C5"/>
    <w:multiLevelType w:val="hybridMultilevel"/>
    <w:tmpl w:val="16005C9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69C6454"/>
    <w:multiLevelType w:val="hybridMultilevel"/>
    <w:tmpl w:val="89C02B22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2A9957E5"/>
    <w:multiLevelType w:val="hybridMultilevel"/>
    <w:tmpl w:val="9B9048B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5" w15:restartNumberingAfterBreak="0">
    <w:nsid w:val="2DEB4C65"/>
    <w:multiLevelType w:val="hybridMultilevel"/>
    <w:tmpl w:val="F02EA0CE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F9533D9"/>
    <w:multiLevelType w:val="hybridMultilevel"/>
    <w:tmpl w:val="AD343E86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8" w15:restartNumberingAfterBreak="0">
    <w:nsid w:val="385D7ED5"/>
    <w:multiLevelType w:val="hybridMultilevel"/>
    <w:tmpl w:val="ED2C645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D4701CF"/>
    <w:multiLevelType w:val="hybridMultilevel"/>
    <w:tmpl w:val="2C8EAD2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49353509"/>
    <w:multiLevelType w:val="hybridMultilevel"/>
    <w:tmpl w:val="C6E4AD8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4C3716A2"/>
    <w:multiLevelType w:val="hybridMultilevel"/>
    <w:tmpl w:val="E1726FA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07A21FB"/>
    <w:multiLevelType w:val="hybridMultilevel"/>
    <w:tmpl w:val="8C66BCD8"/>
    <w:lvl w:ilvl="0" w:tplc="2AE04E3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1A60D91"/>
    <w:multiLevelType w:val="hybridMultilevel"/>
    <w:tmpl w:val="5C8CCBE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53D269C8"/>
    <w:multiLevelType w:val="hybridMultilevel"/>
    <w:tmpl w:val="DCA64E2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D17C4D"/>
    <w:multiLevelType w:val="hybridMultilevel"/>
    <w:tmpl w:val="E5A4437E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5A2E69C3"/>
    <w:multiLevelType w:val="hybridMultilevel"/>
    <w:tmpl w:val="568A76C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C655020"/>
    <w:multiLevelType w:val="hybridMultilevel"/>
    <w:tmpl w:val="531CEAD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EDA1CE2"/>
    <w:multiLevelType w:val="hybridMultilevel"/>
    <w:tmpl w:val="8194A0E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EF071B8"/>
    <w:multiLevelType w:val="hybridMultilevel"/>
    <w:tmpl w:val="EDC895CE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557900"/>
    <w:multiLevelType w:val="hybridMultilevel"/>
    <w:tmpl w:val="A7AE40B0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1803368"/>
    <w:multiLevelType w:val="hybridMultilevel"/>
    <w:tmpl w:val="8EA0F158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4F441BF"/>
    <w:multiLevelType w:val="hybridMultilevel"/>
    <w:tmpl w:val="DEF055C4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77BE15AE"/>
    <w:multiLevelType w:val="hybridMultilevel"/>
    <w:tmpl w:val="ED706F6C"/>
    <w:lvl w:ilvl="0" w:tplc="EAA66E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99D59F7"/>
    <w:multiLevelType w:val="hybridMultilevel"/>
    <w:tmpl w:val="55C24F74"/>
    <w:lvl w:ilvl="0" w:tplc="EAA66E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7B6B2E"/>
    <w:multiLevelType w:val="hybridMultilevel"/>
    <w:tmpl w:val="3096356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4"/>
  </w:num>
  <w:num w:numId="2">
    <w:abstractNumId w:val="0"/>
  </w:num>
  <w:num w:numId="3">
    <w:abstractNumId w:val="17"/>
  </w:num>
  <w:num w:numId="4">
    <w:abstractNumId w:val="7"/>
  </w:num>
  <w:num w:numId="5">
    <w:abstractNumId w:val="8"/>
  </w:num>
  <w:num w:numId="6">
    <w:abstractNumId w:val="22"/>
  </w:num>
  <w:num w:numId="7">
    <w:abstractNumId w:val="6"/>
  </w:num>
  <w:num w:numId="8">
    <w:abstractNumId w:val="28"/>
  </w:num>
  <w:num w:numId="9">
    <w:abstractNumId w:val="15"/>
  </w:num>
  <w:num w:numId="10">
    <w:abstractNumId w:val="10"/>
  </w:num>
  <w:num w:numId="11">
    <w:abstractNumId w:val="33"/>
  </w:num>
  <w:num w:numId="12">
    <w:abstractNumId w:val="19"/>
  </w:num>
  <w:num w:numId="13">
    <w:abstractNumId w:val="25"/>
  </w:num>
  <w:num w:numId="14">
    <w:abstractNumId w:val="3"/>
  </w:num>
  <w:num w:numId="15">
    <w:abstractNumId w:val="26"/>
  </w:num>
  <w:num w:numId="16">
    <w:abstractNumId w:val="31"/>
  </w:num>
  <w:num w:numId="17">
    <w:abstractNumId w:val="21"/>
  </w:num>
  <w:num w:numId="18">
    <w:abstractNumId w:val="9"/>
  </w:num>
  <w:num w:numId="19">
    <w:abstractNumId w:val="2"/>
  </w:num>
  <w:num w:numId="20">
    <w:abstractNumId w:val="24"/>
  </w:num>
  <w:num w:numId="21">
    <w:abstractNumId w:val="20"/>
  </w:num>
  <w:num w:numId="22">
    <w:abstractNumId w:val="30"/>
  </w:num>
  <w:num w:numId="23">
    <w:abstractNumId w:val="1"/>
  </w:num>
  <w:num w:numId="24">
    <w:abstractNumId w:val="11"/>
  </w:num>
  <w:num w:numId="25">
    <w:abstractNumId w:val="16"/>
  </w:num>
  <w:num w:numId="26">
    <w:abstractNumId w:val="29"/>
  </w:num>
  <w:num w:numId="27">
    <w:abstractNumId w:val="34"/>
  </w:num>
  <w:num w:numId="28">
    <w:abstractNumId w:val="13"/>
  </w:num>
  <w:num w:numId="29">
    <w:abstractNumId w:val="23"/>
  </w:num>
  <w:num w:numId="30">
    <w:abstractNumId w:val="5"/>
  </w:num>
  <w:num w:numId="31">
    <w:abstractNumId w:val="18"/>
  </w:num>
  <w:num w:numId="32">
    <w:abstractNumId w:val="4"/>
  </w:num>
  <w:num w:numId="33">
    <w:abstractNumId w:val="32"/>
  </w:num>
  <w:num w:numId="34">
    <w:abstractNumId w:val="35"/>
  </w:num>
  <w:num w:numId="35">
    <w:abstractNumId w:val="12"/>
  </w:num>
  <w:num w:numId="36">
    <w:abstractNumId w:val="27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0149"/>
    <w:rsid w:val="00000660"/>
    <w:rsid w:val="0000190E"/>
    <w:rsid w:val="00003AF1"/>
    <w:rsid w:val="00006111"/>
    <w:rsid w:val="000107AF"/>
    <w:rsid w:val="00010C4C"/>
    <w:rsid w:val="00014713"/>
    <w:rsid w:val="00015480"/>
    <w:rsid w:val="0002046C"/>
    <w:rsid w:val="00020C2C"/>
    <w:rsid w:val="0002195A"/>
    <w:rsid w:val="00024473"/>
    <w:rsid w:val="0002627E"/>
    <w:rsid w:val="000277A2"/>
    <w:rsid w:val="00032359"/>
    <w:rsid w:val="0003297E"/>
    <w:rsid w:val="00033833"/>
    <w:rsid w:val="00035A26"/>
    <w:rsid w:val="00036B53"/>
    <w:rsid w:val="00037B3E"/>
    <w:rsid w:val="00040D1E"/>
    <w:rsid w:val="00040E5E"/>
    <w:rsid w:val="0004336A"/>
    <w:rsid w:val="00044093"/>
    <w:rsid w:val="00044526"/>
    <w:rsid w:val="00044E01"/>
    <w:rsid w:val="00046056"/>
    <w:rsid w:val="00051403"/>
    <w:rsid w:val="00051F5F"/>
    <w:rsid w:val="000538A3"/>
    <w:rsid w:val="00053C65"/>
    <w:rsid w:val="00056936"/>
    <w:rsid w:val="0005745E"/>
    <w:rsid w:val="0006045E"/>
    <w:rsid w:val="00061F64"/>
    <w:rsid w:val="00063459"/>
    <w:rsid w:val="00066980"/>
    <w:rsid w:val="00066F6D"/>
    <w:rsid w:val="00072120"/>
    <w:rsid w:val="0007362B"/>
    <w:rsid w:val="00075E29"/>
    <w:rsid w:val="0008146F"/>
    <w:rsid w:val="00084131"/>
    <w:rsid w:val="00084620"/>
    <w:rsid w:val="00087FF3"/>
    <w:rsid w:val="00092A3C"/>
    <w:rsid w:val="000934BA"/>
    <w:rsid w:val="00094729"/>
    <w:rsid w:val="00094DFD"/>
    <w:rsid w:val="000958C7"/>
    <w:rsid w:val="00096EC7"/>
    <w:rsid w:val="000A537A"/>
    <w:rsid w:val="000C0C5D"/>
    <w:rsid w:val="000C2A5F"/>
    <w:rsid w:val="000C3A5B"/>
    <w:rsid w:val="000C4AAB"/>
    <w:rsid w:val="000C7B86"/>
    <w:rsid w:val="000C7DE5"/>
    <w:rsid w:val="000D276B"/>
    <w:rsid w:val="000D2AB3"/>
    <w:rsid w:val="000D2C7A"/>
    <w:rsid w:val="000D3006"/>
    <w:rsid w:val="000D30EE"/>
    <w:rsid w:val="000D38ED"/>
    <w:rsid w:val="000D3A15"/>
    <w:rsid w:val="000D4AA9"/>
    <w:rsid w:val="000D7B9E"/>
    <w:rsid w:val="000E2B45"/>
    <w:rsid w:val="000E2EC7"/>
    <w:rsid w:val="000E35AA"/>
    <w:rsid w:val="000E5A54"/>
    <w:rsid w:val="000E6457"/>
    <w:rsid w:val="000E6490"/>
    <w:rsid w:val="000E7F58"/>
    <w:rsid w:val="000F04AD"/>
    <w:rsid w:val="000F59C7"/>
    <w:rsid w:val="000F60CF"/>
    <w:rsid w:val="0010093A"/>
    <w:rsid w:val="00100B5A"/>
    <w:rsid w:val="00101500"/>
    <w:rsid w:val="00104146"/>
    <w:rsid w:val="0010444E"/>
    <w:rsid w:val="00106A9F"/>
    <w:rsid w:val="00106B06"/>
    <w:rsid w:val="001075FF"/>
    <w:rsid w:val="001113EA"/>
    <w:rsid w:val="0011316B"/>
    <w:rsid w:val="00113E50"/>
    <w:rsid w:val="001157C8"/>
    <w:rsid w:val="0011631F"/>
    <w:rsid w:val="00117279"/>
    <w:rsid w:val="0012034E"/>
    <w:rsid w:val="00120356"/>
    <w:rsid w:val="001205C9"/>
    <w:rsid w:val="00120AFA"/>
    <w:rsid w:val="001223A9"/>
    <w:rsid w:val="001230AF"/>
    <w:rsid w:val="001238DC"/>
    <w:rsid w:val="00123C7E"/>
    <w:rsid w:val="00125445"/>
    <w:rsid w:val="001275E2"/>
    <w:rsid w:val="00127A5A"/>
    <w:rsid w:val="0013162A"/>
    <w:rsid w:val="0013287A"/>
    <w:rsid w:val="001329C8"/>
    <w:rsid w:val="0014262A"/>
    <w:rsid w:val="00143D38"/>
    <w:rsid w:val="001443CC"/>
    <w:rsid w:val="00150617"/>
    <w:rsid w:val="00154188"/>
    <w:rsid w:val="0015455A"/>
    <w:rsid w:val="0015552F"/>
    <w:rsid w:val="00155A8D"/>
    <w:rsid w:val="0016119C"/>
    <w:rsid w:val="0016443E"/>
    <w:rsid w:val="001673EC"/>
    <w:rsid w:val="00171234"/>
    <w:rsid w:val="00172266"/>
    <w:rsid w:val="001724D8"/>
    <w:rsid w:val="00172C36"/>
    <w:rsid w:val="00172DBA"/>
    <w:rsid w:val="00173C45"/>
    <w:rsid w:val="00184A54"/>
    <w:rsid w:val="00186EFA"/>
    <w:rsid w:val="0019044F"/>
    <w:rsid w:val="00191140"/>
    <w:rsid w:val="00192ACD"/>
    <w:rsid w:val="0019718A"/>
    <w:rsid w:val="001A12C2"/>
    <w:rsid w:val="001A50A1"/>
    <w:rsid w:val="001A70FD"/>
    <w:rsid w:val="001B057A"/>
    <w:rsid w:val="001B065B"/>
    <w:rsid w:val="001B0B07"/>
    <w:rsid w:val="001B0E64"/>
    <w:rsid w:val="001B3C9B"/>
    <w:rsid w:val="001B5495"/>
    <w:rsid w:val="001B794F"/>
    <w:rsid w:val="001C4907"/>
    <w:rsid w:val="001C5D27"/>
    <w:rsid w:val="001D019B"/>
    <w:rsid w:val="001D3734"/>
    <w:rsid w:val="001D3FB1"/>
    <w:rsid w:val="001E5695"/>
    <w:rsid w:val="001E7205"/>
    <w:rsid w:val="001F3C1A"/>
    <w:rsid w:val="001F5E9C"/>
    <w:rsid w:val="001F61FC"/>
    <w:rsid w:val="001F6A95"/>
    <w:rsid w:val="00200C08"/>
    <w:rsid w:val="00201509"/>
    <w:rsid w:val="00201E17"/>
    <w:rsid w:val="00203A44"/>
    <w:rsid w:val="0020796C"/>
    <w:rsid w:val="00210057"/>
    <w:rsid w:val="00210208"/>
    <w:rsid w:val="00211945"/>
    <w:rsid w:val="002125E7"/>
    <w:rsid w:val="002133AE"/>
    <w:rsid w:val="00216F6D"/>
    <w:rsid w:val="002204DB"/>
    <w:rsid w:val="00221355"/>
    <w:rsid w:val="00221642"/>
    <w:rsid w:val="00223025"/>
    <w:rsid w:val="002258A5"/>
    <w:rsid w:val="00225C24"/>
    <w:rsid w:val="0023221D"/>
    <w:rsid w:val="00232D20"/>
    <w:rsid w:val="00234403"/>
    <w:rsid w:val="00234BD7"/>
    <w:rsid w:val="00234C8A"/>
    <w:rsid w:val="0023504B"/>
    <w:rsid w:val="00241C37"/>
    <w:rsid w:val="00242F23"/>
    <w:rsid w:val="00244047"/>
    <w:rsid w:val="00244671"/>
    <w:rsid w:val="00244AD0"/>
    <w:rsid w:val="0024588E"/>
    <w:rsid w:val="002469D0"/>
    <w:rsid w:val="00246AF3"/>
    <w:rsid w:val="002501D4"/>
    <w:rsid w:val="002502BF"/>
    <w:rsid w:val="00251749"/>
    <w:rsid w:val="002537BB"/>
    <w:rsid w:val="00256697"/>
    <w:rsid w:val="00256863"/>
    <w:rsid w:val="00262D64"/>
    <w:rsid w:val="00263185"/>
    <w:rsid w:val="0026423B"/>
    <w:rsid w:val="00265CE5"/>
    <w:rsid w:val="00266F36"/>
    <w:rsid w:val="00270C38"/>
    <w:rsid w:val="00272B13"/>
    <w:rsid w:val="00273D20"/>
    <w:rsid w:val="0027553F"/>
    <w:rsid w:val="00275CF7"/>
    <w:rsid w:val="00276CAB"/>
    <w:rsid w:val="00277614"/>
    <w:rsid w:val="00282E3E"/>
    <w:rsid w:val="00284E5F"/>
    <w:rsid w:val="00287E94"/>
    <w:rsid w:val="00292B29"/>
    <w:rsid w:val="002952BC"/>
    <w:rsid w:val="00295D9C"/>
    <w:rsid w:val="00296BBF"/>
    <w:rsid w:val="002A227D"/>
    <w:rsid w:val="002A514A"/>
    <w:rsid w:val="002A56D9"/>
    <w:rsid w:val="002A668B"/>
    <w:rsid w:val="002B15C9"/>
    <w:rsid w:val="002B1635"/>
    <w:rsid w:val="002B4630"/>
    <w:rsid w:val="002C1552"/>
    <w:rsid w:val="002C1982"/>
    <w:rsid w:val="002C1BFD"/>
    <w:rsid w:val="002C4586"/>
    <w:rsid w:val="002C4EAF"/>
    <w:rsid w:val="002D2C96"/>
    <w:rsid w:val="002D332B"/>
    <w:rsid w:val="002D354A"/>
    <w:rsid w:val="002D3560"/>
    <w:rsid w:val="002D5B25"/>
    <w:rsid w:val="002D5ED0"/>
    <w:rsid w:val="002E0F6C"/>
    <w:rsid w:val="002E1D09"/>
    <w:rsid w:val="002E25D2"/>
    <w:rsid w:val="002E28E9"/>
    <w:rsid w:val="002F15DD"/>
    <w:rsid w:val="00301F3D"/>
    <w:rsid w:val="00303419"/>
    <w:rsid w:val="00303D43"/>
    <w:rsid w:val="00303DC8"/>
    <w:rsid w:val="00311955"/>
    <w:rsid w:val="00311E97"/>
    <w:rsid w:val="00312254"/>
    <w:rsid w:val="003127E8"/>
    <w:rsid w:val="00312F95"/>
    <w:rsid w:val="00314C26"/>
    <w:rsid w:val="00316EE0"/>
    <w:rsid w:val="00317BF7"/>
    <w:rsid w:val="0032049F"/>
    <w:rsid w:val="00322250"/>
    <w:rsid w:val="00322639"/>
    <w:rsid w:val="00323F6E"/>
    <w:rsid w:val="00326605"/>
    <w:rsid w:val="00332771"/>
    <w:rsid w:val="00342964"/>
    <w:rsid w:val="00343E7E"/>
    <w:rsid w:val="00347071"/>
    <w:rsid w:val="00347678"/>
    <w:rsid w:val="00350180"/>
    <w:rsid w:val="00351631"/>
    <w:rsid w:val="00352A48"/>
    <w:rsid w:val="0035349C"/>
    <w:rsid w:val="00354085"/>
    <w:rsid w:val="003552A3"/>
    <w:rsid w:val="003568F3"/>
    <w:rsid w:val="00360A76"/>
    <w:rsid w:val="00363577"/>
    <w:rsid w:val="0036467F"/>
    <w:rsid w:val="00364CDF"/>
    <w:rsid w:val="00364D74"/>
    <w:rsid w:val="00365EC1"/>
    <w:rsid w:val="003671EE"/>
    <w:rsid w:val="00370056"/>
    <w:rsid w:val="00370436"/>
    <w:rsid w:val="003711B3"/>
    <w:rsid w:val="00372C9E"/>
    <w:rsid w:val="00374EF9"/>
    <w:rsid w:val="003759D7"/>
    <w:rsid w:val="00376B82"/>
    <w:rsid w:val="0037708A"/>
    <w:rsid w:val="003800A0"/>
    <w:rsid w:val="00380D25"/>
    <w:rsid w:val="00382CFE"/>
    <w:rsid w:val="003833BC"/>
    <w:rsid w:val="00383786"/>
    <w:rsid w:val="00386F3E"/>
    <w:rsid w:val="00387E10"/>
    <w:rsid w:val="0039054A"/>
    <w:rsid w:val="00390EAB"/>
    <w:rsid w:val="003915BE"/>
    <w:rsid w:val="00393F45"/>
    <w:rsid w:val="003958F1"/>
    <w:rsid w:val="003967EC"/>
    <w:rsid w:val="00397496"/>
    <w:rsid w:val="003977B8"/>
    <w:rsid w:val="003A4E95"/>
    <w:rsid w:val="003A546E"/>
    <w:rsid w:val="003A5667"/>
    <w:rsid w:val="003B0EE5"/>
    <w:rsid w:val="003B281E"/>
    <w:rsid w:val="003B7BF4"/>
    <w:rsid w:val="003C00E8"/>
    <w:rsid w:val="003C04EB"/>
    <w:rsid w:val="003C17FA"/>
    <w:rsid w:val="003C2810"/>
    <w:rsid w:val="003C49D8"/>
    <w:rsid w:val="003C6746"/>
    <w:rsid w:val="003C7C8A"/>
    <w:rsid w:val="003D3E93"/>
    <w:rsid w:val="003D51E8"/>
    <w:rsid w:val="003D61D2"/>
    <w:rsid w:val="003E0217"/>
    <w:rsid w:val="003E06F8"/>
    <w:rsid w:val="003E09BF"/>
    <w:rsid w:val="003E18FD"/>
    <w:rsid w:val="003E1A1B"/>
    <w:rsid w:val="003E22A5"/>
    <w:rsid w:val="003E2829"/>
    <w:rsid w:val="003E3B91"/>
    <w:rsid w:val="003E58AE"/>
    <w:rsid w:val="003E72CD"/>
    <w:rsid w:val="003F1AFB"/>
    <w:rsid w:val="003F3380"/>
    <w:rsid w:val="003F3DEC"/>
    <w:rsid w:val="003F3F0D"/>
    <w:rsid w:val="003F56A4"/>
    <w:rsid w:val="0040100B"/>
    <w:rsid w:val="004012E2"/>
    <w:rsid w:val="00402F95"/>
    <w:rsid w:val="00404F30"/>
    <w:rsid w:val="00406786"/>
    <w:rsid w:val="00406EB4"/>
    <w:rsid w:val="00410843"/>
    <w:rsid w:val="00412E47"/>
    <w:rsid w:val="00417544"/>
    <w:rsid w:val="00426584"/>
    <w:rsid w:val="00432B98"/>
    <w:rsid w:val="00433FE7"/>
    <w:rsid w:val="004347A5"/>
    <w:rsid w:val="00434DC1"/>
    <w:rsid w:val="0043505F"/>
    <w:rsid w:val="00441E8C"/>
    <w:rsid w:val="00442256"/>
    <w:rsid w:val="004467E2"/>
    <w:rsid w:val="00447629"/>
    <w:rsid w:val="004516DC"/>
    <w:rsid w:val="00451E07"/>
    <w:rsid w:val="00454573"/>
    <w:rsid w:val="00455936"/>
    <w:rsid w:val="0045599D"/>
    <w:rsid w:val="00457E0A"/>
    <w:rsid w:val="004601A4"/>
    <w:rsid w:val="004605D9"/>
    <w:rsid w:val="00463A18"/>
    <w:rsid w:val="00465CDE"/>
    <w:rsid w:val="00466862"/>
    <w:rsid w:val="004677DC"/>
    <w:rsid w:val="00467C9E"/>
    <w:rsid w:val="00471FE2"/>
    <w:rsid w:val="00472A19"/>
    <w:rsid w:val="00473278"/>
    <w:rsid w:val="004755B3"/>
    <w:rsid w:val="00475A10"/>
    <w:rsid w:val="004767CD"/>
    <w:rsid w:val="00477484"/>
    <w:rsid w:val="004811F3"/>
    <w:rsid w:val="00481DEE"/>
    <w:rsid w:val="00482D99"/>
    <w:rsid w:val="0048416D"/>
    <w:rsid w:val="00485AA1"/>
    <w:rsid w:val="0048778F"/>
    <w:rsid w:val="004906E2"/>
    <w:rsid w:val="004912C5"/>
    <w:rsid w:val="004925B5"/>
    <w:rsid w:val="00493801"/>
    <w:rsid w:val="00495A87"/>
    <w:rsid w:val="00495F15"/>
    <w:rsid w:val="004A0E13"/>
    <w:rsid w:val="004A34C3"/>
    <w:rsid w:val="004A7A41"/>
    <w:rsid w:val="004B0C8E"/>
    <w:rsid w:val="004B0DDC"/>
    <w:rsid w:val="004B0F88"/>
    <w:rsid w:val="004B3D4B"/>
    <w:rsid w:val="004B575D"/>
    <w:rsid w:val="004B6264"/>
    <w:rsid w:val="004B7636"/>
    <w:rsid w:val="004C0BD5"/>
    <w:rsid w:val="004C5524"/>
    <w:rsid w:val="004C57A3"/>
    <w:rsid w:val="004D2C24"/>
    <w:rsid w:val="004D4B42"/>
    <w:rsid w:val="004D564A"/>
    <w:rsid w:val="004D5E2F"/>
    <w:rsid w:val="004D5E4B"/>
    <w:rsid w:val="004E1FDC"/>
    <w:rsid w:val="004E3DE8"/>
    <w:rsid w:val="004E59DD"/>
    <w:rsid w:val="004E671C"/>
    <w:rsid w:val="004F41B1"/>
    <w:rsid w:val="004F4D49"/>
    <w:rsid w:val="004F544E"/>
    <w:rsid w:val="004F567A"/>
    <w:rsid w:val="004F5EB9"/>
    <w:rsid w:val="004F61D7"/>
    <w:rsid w:val="004F76D7"/>
    <w:rsid w:val="005008C8"/>
    <w:rsid w:val="005017B0"/>
    <w:rsid w:val="00503163"/>
    <w:rsid w:val="00503505"/>
    <w:rsid w:val="005040DD"/>
    <w:rsid w:val="00506520"/>
    <w:rsid w:val="0051150B"/>
    <w:rsid w:val="00511B89"/>
    <w:rsid w:val="00512B60"/>
    <w:rsid w:val="00514790"/>
    <w:rsid w:val="00514894"/>
    <w:rsid w:val="00514CFD"/>
    <w:rsid w:val="0051616E"/>
    <w:rsid w:val="005179F6"/>
    <w:rsid w:val="005207CC"/>
    <w:rsid w:val="005238C0"/>
    <w:rsid w:val="00524056"/>
    <w:rsid w:val="00524323"/>
    <w:rsid w:val="00527A6F"/>
    <w:rsid w:val="00530053"/>
    <w:rsid w:val="00531E80"/>
    <w:rsid w:val="005343A0"/>
    <w:rsid w:val="005343B2"/>
    <w:rsid w:val="0053523F"/>
    <w:rsid w:val="00535BFD"/>
    <w:rsid w:val="00536216"/>
    <w:rsid w:val="00541DD4"/>
    <w:rsid w:val="00543C15"/>
    <w:rsid w:val="00544617"/>
    <w:rsid w:val="00546411"/>
    <w:rsid w:val="005467F8"/>
    <w:rsid w:val="00547D9A"/>
    <w:rsid w:val="005524E9"/>
    <w:rsid w:val="00553C35"/>
    <w:rsid w:val="00553FB6"/>
    <w:rsid w:val="00554344"/>
    <w:rsid w:val="005548D1"/>
    <w:rsid w:val="00555ACC"/>
    <w:rsid w:val="00555E69"/>
    <w:rsid w:val="00557F9B"/>
    <w:rsid w:val="0056079D"/>
    <w:rsid w:val="00561F8C"/>
    <w:rsid w:val="005631FA"/>
    <w:rsid w:val="00564852"/>
    <w:rsid w:val="00564899"/>
    <w:rsid w:val="00565AC9"/>
    <w:rsid w:val="00565C57"/>
    <w:rsid w:val="0056727C"/>
    <w:rsid w:val="00567344"/>
    <w:rsid w:val="00571872"/>
    <w:rsid w:val="0057389A"/>
    <w:rsid w:val="00576138"/>
    <w:rsid w:val="005764B1"/>
    <w:rsid w:val="00576D51"/>
    <w:rsid w:val="00584E3E"/>
    <w:rsid w:val="005850F4"/>
    <w:rsid w:val="00592879"/>
    <w:rsid w:val="005955D5"/>
    <w:rsid w:val="005972E7"/>
    <w:rsid w:val="00597F77"/>
    <w:rsid w:val="005A0398"/>
    <w:rsid w:val="005A188B"/>
    <w:rsid w:val="005A1FCA"/>
    <w:rsid w:val="005A2D59"/>
    <w:rsid w:val="005A4E60"/>
    <w:rsid w:val="005A725D"/>
    <w:rsid w:val="005A7961"/>
    <w:rsid w:val="005B29CA"/>
    <w:rsid w:val="005B38F3"/>
    <w:rsid w:val="005B5089"/>
    <w:rsid w:val="005B6DD9"/>
    <w:rsid w:val="005C0ED3"/>
    <w:rsid w:val="005C222D"/>
    <w:rsid w:val="005C3B50"/>
    <w:rsid w:val="005C4090"/>
    <w:rsid w:val="005C458E"/>
    <w:rsid w:val="005C5AEE"/>
    <w:rsid w:val="005C7241"/>
    <w:rsid w:val="005D01B0"/>
    <w:rsid w:val="005D1D9F"/>
    <w:rsid w:val="005D4ECA"/>
    <w:rsid w:val="005D6387"/>
    <w:rsid w:val="005D7633"/>
    <w:rsid w:val="005E04FF"/>
    <w:rsid w:val="005E3697"/>
    <w:rsid w:val="005E38E8"/>
    <w:rsid w:val="005E5BDD"/>
    <w:rsid w:val="005E6416"/>
    <w:rsid w:val="005E7602"/>
    <w:rsid w:val="005E7941"/>
    <w:rsid w:val="005F0877"/>
    <w:rsid w:val="005F0B98"/>
    <w:rsid w:val="005F502E"/>
    <w:rsid w:val="005F5B0A"/>
    <w:rsid w:val="005F7548"/>
    <w:rsid w:val="00600453"/>
    <w:rsid w:val="006007E9"/>
    <w:rsid w:val="006030ED"/>
    <w:rsid w:val="0060341D"/>
    <w:rsid w:val="0060490B"/>
    <w:rsid w:val="006055C5"/>
    <w:rsid w:val="00606C43"/>
    <w:rsid w:val="006074CE"/>
    <w:rsid w:val="00612CFB"/>
    <w:rsid w:val="0061301E"/>
    <w:rsid w:val="00613EB2"/>
    <w:rsid w:val="00616C1A"/>
    <w:rsid w:val="00620630"/>
    <w:rsid w:val="00621DCE"/>
    <w:rsid w:val="00622546"/>
    <w:rsid w:val="006252D8"/>
    <w:rsid w:val="0062534D"/>
    <w:rsid w:val="0062665D"/>
    <w:rsid w:val="006267F9"/>
    <w:rsid w:val="00627BC1"/>
    <w:rsid w:val="006324C6"/>
    <w:rsid w:val="00633491"/>
    <w:rsid w:val="006352D0"/>
    <w:rsid w:val="00635467"/>
    <w:rsid w:val="00635ACC"/>
    <w:rsid w:val="00636E3B"/>
    <w:rsid w:val="006378E1"/>
    <w:rsid w:val="006403C2"/>
    <w:rsid w:val="00642926"/>
    <w:rsid w:val="00642FB9"/>
    <w:rsid w:val="00643C69"/>
    <w:rsid w:val="00644382"/>
    <w:rsid w:val="00645BED"/>
    <w:rsid w:val="0064643E"/>
    <w:rsid w:val="00650894"/>
    <w:rsid w:val="00653899"/>
    <w:rsid w:val="00653D2F"/>
    <w:rsid w:val="00655303"/>
    <w:rsid w:val="00655A1E"/>
    <w:rsid w:val="00660F9F"/>
    <w:rsid w:val="006613B9"/>
    <w:rsid w:val="00661775"/>
    <w:rsid w:val="00661BC8"/>
    <w:rsid w:val="006638C9"/>
    <w:rsid w:val="006652DC"/>
    <w:rsid w:val="0066651F"/>
    <w:rsid w:val="006673D6"/>
    <w:rsid w:val="00667BB3"/>
    <w:rsid w:val="00670692"/>
    <w:rsid w:val="00670E56"/>
    <w:rsid w:val="006712B5"/>
    <w:rsid w:val="00671CDE"/>
    <w:rsid w:val="00672AF5"/>
    <w:rsid w:val="00673138"/>
    <w:rsid w:val="00674ACB"/>
    <w:rsid w:val="0068046F"/>
    <w:rsid w:val="006825E3"/>
    <w:rsid w:val="006901D8"/>
    <w:rsid w:val="0069173F"/>
    <w:rsid w:val="00692967"/>
    <w:rsid w:val="006937CE"/>
    <w:rsid w:val="00693835"/>
    <w:rsid w:val="00695763"/>
    <w:rsid w:val="0069724B"/>
    <w:rsid w:val="0069779B"/>
    <w:rsid w:val="006A10B4"/>
    <w:rsid w:val="006A3648"/>
    <w:rsid w:val="006A4E6C"/>
    <w:rsid w:val="006A534C"/>
    <w:rsid w:val="006A5DFD"/>
    <w:rsid w:val="006A608D"/>
    <w:rsid w:val="006A7A29"/>
    <w:rsid w:val="006B1142"/>
    <w:rsid w:val="006B6283"/>
    <w:rsid w:val="006B76D6"/>
    <w:rsid w:val="006C165E"/>
    <w:rsid w:val="006C78F7"/>
    <w:rsid w:val="006D2958"/>
    <w:rsid w:val="006D3F18"/>
    <w:rsid w:val="006D422E"/>
    <w:rsid w:val="006D4444"/>
    <w:rsid w:val="006D46A3"/>
    <w:rsid w:val="006D6DC7"/>
    <w:rsid w:val="006D70CF"/>
    <w:rsid w:val="006E2384"/>
    <w:rsid w:val="006E26C9"/>
    <w:rsid w:val="006E4DD2"/>
    <w:rsid w:val="006E4EA7"/>
    <w:rsid w:val="006E5959"/>
    <w:rsid w:val="006E62EB"/>
    <w:rsid w:val="006E7B7F"/>
    <w:rsid w:val="006E7C24"/>
    <w:rsid w:val="006F1B0F"/>
    <w:rsid w:val="006F232A"/>
    <w:rsid w:val="006F512D"/>
    <w:rsid w:val="006F5165"/>
    <w:rsid w:val="007003FE"/>
    <w:rsid w:val="00701738"/>
    <w:rsid w:val="00702405"/>
    <w:rsid w:val="007025C0"/>
    <w:rsid w:val="00702819"/>
    <w:rsid w:val="00706D32"/>
    <w:rsid w:val="00712772"/>
    <w:rsid w:val="0071279D"/>
    <w:rsid w:val="00712BD0"/>
    <w:rsid w:val="00715772"/>
    <w:rsid w:val="007157E7"/>
    <w:rsid w:val="00716994"/>
    <w:rsid w:val="00717B43"/>
    <w:rsid w:val="007210BF"/>
    <w:rsid w:val="007221A5"/>
    <w:rsid w:val="007228DF"/>
    <w:rsid w:val="00725F70"/>
    <w:rsid w:val="00732970"/>
    <w:rsid w:val="00732BAE"/>
    <w:rsid w:val="00737DF5"/>
    <w:rsid w:val="007403E1"/>
    <w:rsid w:val="00741EC2"/>
    <w:rsid w:val="00742650"/>
    <w:rsid w:val="007445A3"/>
    <w:rsid w:val="00744782"/>
    <w:rsid w:val="00744E94"/>
    <w:rsid w:val="00744FA2"/>
    <w:rsid w:val="00745FEF"/>
    <w:rsid w:val="00747AA0"/>
    <w:rsid w:val="00747F7D"/>
    <w:rsid w:val="007500E5"/>
    <w:rsid w:val="007522DD"/>
    <w:rsid w:val="00754559"/>
    <w:rsid w:val="00757350"/>
    <w:rsid w:val="007600F4"/>
    <w:rsid w:val="007630D2"/>
    <w:rsid w:val="00763677"/>
    <w:rsid w:val="007645D6"/>
    <w:rsid w:val="00764F74"/>
    <w:rsid w:val="00765719"/>
    <w:rsid w:val="007661F7"/>
    <w:rsid w:val="0076691E"/>
    <w:rsid w:val="00766AE8"/>
    <w:rsid w:val="00766E92"/>
    <w:rsid w:val="0076763B"/>
    <w:rsid w:val="00767BFE"/>
    <w:rsid w:val="0077007E"/>
    <w:rsid w:val="00770291"/>
    <w:rsid w:val="00773671"/>
    <w:rsid w:val="00773EC7"/>
    <w:rsid w:val="00773FF9"/>
    <w:rsid w:val="00774B5D"/>
    <w:rsid w:val="00775FCB"/>
    <w:rsid w:val="007765A0"/>
    <w:rsid w:val="007775F2"/>
    <w:rsid w:val="00781808"/>
    <w:rsid w:val="00786102"/>
    <w:rsid w:val="00792E9F"/>
    <w:rsid w:val="00793A34"/>
    <w:rsid w:val="00793B3D"/>
    <w:rsid w:val="00797136"/>
    <w:rsid w:val="007A0770"/>
    <w:rsid w:val="007A3137"/>
    <w:rsid w:val="007A44EC"/>
    <w:rsid w:val="007A4722"/>
    <w:rsid w:val="007A670B"/>
    <w:rsid w:val="007B17D6"/>
    <w:rsid w:val="007B29F2"/>
    <w:rsid w:val="007B2E47"/>
    <w:rsid w:val="007B2E9D"/>
    <w:rsid w:val="007B3010"/>
    <w:rsid w:val="007B39D5"/>
    <w:rsid w:val="007B4E17"/>
    <w:rsid w:val="007B57B8"/>
    <w:rsid w:val="007B7331"/>
    <w:rsid w:val="007B79AA"/>
    <w:rsid w:val="007C12F1"/>
    <w:rsid w:val="007C1BE1"/>
    <w:rsid w:val="007C2693"/>
    <w:rsid w:val="007C4792"/>
    <w:rsid w:val="007C5DA6"/>
    <w:rsid w:val="007C648D"/>
    <w:rsid w:val="007C6517"/>
    <w:rsid w:val="007D0607"/>
    <w:rsid w:val="007D0C75"/>
    <w:rsid w:val="007D10F4"/>
    <w:rsid w:val="007D189A"/>
    <w:rsid w:val="007D18D6"/>
    <w:rsid w:val="007D209A"/>
    <w:rsid w:val="007D437E"/>
    <w:rsid w:val="007D6E4B"/>
    <w:rsid w:val="007D7281"/>
    <w:rsid w:val="007D7EF9"/>
    <w:rsid w:val="007E7DEB"/>
    <w:rsid w:val="007F669C"/>
    <w:rsid w:val="007F6F16"/>
    <w:rsid w:val="007F7EC1"/>
    <w:rsid w:val="00801271"/>
    <w:rsid w:val="00801482"/>
    <w:rsid w:val="0080224B"/>
    <w:rsid w:val="008047D0"/>
    <w:rsid w:val="00805455"/>
    <w:rsid w:val="00806925"/>
    <w:rsid w:val="00811C64"/>
    <w:rsid w:val="0081256F"/>
    <w:rsid w:val="00813BBA"/>
    <w:rsid w:val="00813C30"/>
    <w:rsid w:val="0081417D"/>
    <w:rsid w:val="00815163"/>
    <w:rsid w:val="00815197"/>
    <w:rsid w:val="00815F03"/>
    <w:rsid w:val="00816AE0"/>
    <w:rsid w:val="008204BD"/>
    <w:rsid w:val="008233FB"/>
    <w:rsid w:val="008239DB"/>
    <w:rsid w:val="00824F27"/>
    <w:rsid w:val="008254AC"/>
    <w:rsid w:val="00825F85"/>
    <w:rsid w:val="00831CA2"/>
    <w:rsid w:val="00833BB1"/>
    <w:rsid w:val="00834F89"/>
    <w:rsid w:val="008416BF"/>
    <w:rsid w:val="00841C72"/>
    <w:rsid w:val="00843577"/>
    <w:rsid w:val="00847368"/>
    <w:rsid w:val="00851150"/>
    <w:rsid w:val="00851CEE"/>
    <w:rsid w:val="008523F2"/>
    <w:rsid w:val="00853022"/>
    <w:rsid w:val="008546BF"/>
    <w:rsid w:val="00856459"/>
    <w:rsid w:val="00856862"/>
    <w:rsid w:val="00860B07"/>
    <w:rsid w:val="0086346D"/>
    <w:rsid w:val="00866E13"/>
    <w:rsid w:val="00870C4A"/>
    <w:rsid w:val="00872238"/>
    <w:rsid w:val="00873C68"/>
    <w:rsid w:val="008804DC"/>
    <w:rsid w:val="008805C7"/>
    <w:rsid w:val="008821B6"/>
    <w:rsid w:val="0088280E"/>
    <w:rsid w:val="00882FAD"/>
    <w:rsid w:val="00887461"/>
    <w:rsid w:val="008907C4"/>
    <w:rsid w:val="008913CD"/>
    <w:rsid w:val="008952F1"/>
    <w:rsid w:val="00895567"/>
    <w:rsid w:val="00896096"/>
    <w:rsid w:val="008A19F3"/>
    <w:rsid w:val="008A2CF5"/>
    <w:rsid w:val="008A3978"/>
    <w:rsid w:val="008A3C7E"/>
    <w:rsid w:val="008A447D"/>
    <w:rsid w:val="008A7235"/>
    <w:rsid w:val="008B0953"/>
    <w:rsid w:val="008B1742"/>
    <w:rsid w:val="008B2FF6"/>
    <w:rsid w:val="008B3835"/>
    <w:rsid w:val="008B5671"/>
    <w:rsid w:val="008B57AD"/>
    <w:rsid w:val="008C0D47"/>
    <w:rsid w:val="008C1671"/>
    <w:rsid w:val="008C30AA"/>
    <w:rsid w:val="008C5631"/>
    <w:rsid w:val="008C6310"/>
    <w:rsid w:val="008D2C48"/>
    <w:rsid w:val="008D417C"/>
    <w:rsid w:val="008D61FE"/>
    <w:rsid w:val="008D6356"/>
    <w:rsid w:val="008D7A97"/>
    <w:rsid w:val="008E1A04"/>
    <w:rsid w:val="008E496E"/>
    <w:rsid w:val="008E5315"/>
    <w:rsid w:val="008F010B"/>
    <w:rsid w:val="008F2AA5"/>
    <w:rsid w:val="008F4105"/>
    <w:rsid w:val="008F6FA6"/>
    <w:rsid w:val="00900270"/>
    <w:rsid w:val="00902C18"/>
    <w:rsid w:val="00907058"/>
    <w:rsid w:val="0090747E"/>
    <w:rsid w:val="009078D1"/>
    <w:rsid w:val="00912AA6"/>
    <w:rsid w:val="009154E8"/>
    <w:rsid w:val="0092285C"/>
    <w:rsid w:val="00922A0E"/>
    <w:rsid w:val="009236FA"/>
    <w:rsid w:val="009250BC"/>
    <w:rsid w:val="00930B24"/>
    <w:rsid w:val="00931494"/>
    <w:rsid w:val="00933677"/>
    <w:rsid w:val="00940731"/>
    <w:rsid w:val="00941637"/>
    <w:rsid w:val="009435E4"/>
    <w:rsid w:val="00943621"/>
    <w:rsid w:val="00943D21"/>
    <w:rsid w:val="00944557"/>
    <w:rsid w:val="00946800"/>
    <w:rsid w:val="00950955"/>
    <w:rsid w:val="0095138C"/>
    <w:rsid w:val="00953ED1"/>
    <w:rsid w:val="00955863"/>
    <w:rsid w:val="00957C73"/>
    <w:rsid w:val="00961CCC"/>
    <w:rsid w:val="0096279F"/>
    <w:rsid w:val="00962BF3"/>
    <w:rsid w:val="0096527D"/>
    <w:rsid w:val="0096798D"/>
    <w:rsid w:val="00970E98"/>
    <w:rsid w:val="009730DA"/>
    <w:rsid w:val="0097494B"/>
    <w:rsid w:val="0097511E"/>
    <w:rsid w:val="0098081B"/>
    <w:rsid w:val="0098133E"/>
    <w:rsid w:val="009856D3"/>
    <w:rsid w:val="00985C31"/>
    <w:rsid w:val="00985F78"/>
    <w:rsid w:val="009863FC"/>
    <w:rsid w:val="0098690A"/>
    <w:rsid w:val="0098708B"/>
    <w:rsid w:val="00990EAC"/>
    <w:rsid w:val="00991C01"/>
    <w:rsid w:val="00991D11"/>
    <w:rsid w:val="0099347D"/>
    <w:rsid w:val="009953E4"/>
    <w:rsid w:val="0099717C"/>
    <w:rsid w:val="00997825"/>
    <w:rsid w:val="009A09D3"/>
    <w:rsid w:val="009A1CB3"/>
    <w:rsid w:val="009A3F2C"/>
    <w:rsid w:val="009A47AE"/>
    <w:rsid w:val="009A78AA"/>
    <w:rsid w:val="009B6896"/>
    <w:rsid w:val="009B756F"/>
    <w:rsid w:val="009C0646"/>
    <w:rsid w:val="009C15AC"/>
    <w:rsid w:val="009C1E84"/>
    <w:rsid w:val="009C2712"/>
    <w:rsid w:val="009C36DE"/>
    <w:rsid w:val="009C5201"/>
    <w:rsid w:val="009C62A8"/>
    <w:rsid w:val="009C6785"/>
    <w:rsid w:val="009D0F66"/>
    <w:rsid w:val="009D2542"/>
    <w:rsid w:val="009D483E"/>
    <w:rsid w:val="009D5528"/>
    <w:rsid w:val="009D6117"/>
    <w:rsid w:val="009D69EC"/>
    <w:rsid w:val="009D6E05"/>
    <w:rsid w:val="009E165F"/>
    <w:rsid w:val="009E1FFA"/>
    <w:rsid w:val="009E32D9"/>
    <w:rsid w:val="009E36A7"/>
    <w:rsid w:val="009E43B1"/>
    <w:rsid w:val="009E4F89"/>
    <w:rsid w:val="009E5B65"/>
    <w:rsid w:val="009E7C74"/>
    <w:rsid w:val="009F1C8A"/>
    <w:rsid w:val="009F59D7"/>
    <w:rsid w:val="009F5A89"/>
    <w:rsid w:val="009F6749"/>
    <w:rsid w:val="009F709E"/>
    <w:rsid w:val="00A0279B"/>
    <w:rsid w:val="00A03458"/>
    <w:rsid w:val="00A03FE9"/>
    <w:rsid w:val="00A05F0F"/>
    <w:rsid w:val="00A06116"/>
    <w:rsid w:val="00A116BD"/>
    <w:rsid w:val="00A11960"/>
    <w:rsid w:val="00A136AC"/>
    <w:rsid w:val="00A14E0D"/>
    <w:rsid w:val="00A15AAA"/>
    <w:rsid w:val="00A15C94"/>
    <w:rsid w:val="00A2055D"/>
    <w:rsid w:val="00A20601"/>
    <w:rsid w:val="00A21686"/>
    <w:rsid w:val="00A220CE"/>
    <w:rsid w:val="00A2288F"/>
    <w:rsid w:val="00A228AA"/>
    <w:rsid w:val="00A22E7D"/>
    <w:rsid w:val="00A23E2F"/>
    <w:rsid w:val="00A26122"/>
    <w:rsid w:val="00A34893"/>
    <w:rsid w:val="00A3516E"/>
    <w:rsid w:val="00A3550C"/>
    <w:rsid w:val="00A40D4E"/>
    <w:rsid w:val="00A43971"/>
    <w:rsid w:val="00A43D43"/>
    <w:rsid w:val="00A44117"/>
    <w:rsid w:val="00A4579B"/>
    <w:rsid w:val="00A470BC"/>
    <w:rsid w:val="00A47289"/>
    <w:rsid w:val="00A50EA5"/>
    <w:rsid w:val="00A51125"/>
    <w:rsid w:val="00A51A5D"/>
    <w:rsid w:val="00A51DE1"/>
    <w:rsid w:val="00A52CF3"/>
    <w:rsid w:val="00A54F03"/>
    <w:rsid w:val="00A551BA"/>
    <w:rsid w:val="00A57BB8"/>
    <w:rsid w:val="00A60CD2"/>
    <w:rsid w:val="00A631A3"/>
    <w:rsid w:val="00A63893"/>
    <w:rsid w:val="00A64A7D"/>
    <w:rsid w:val="00A6518F"/>
    <w:rsid w:val="00A6559D"/>
    <w:rsid w:val="00A66360"/>
    <w:rsid w:val="00A67E0B"/>
    <w:rsid w:val="00A7080A"/>
    <w:rsid w:val="00A70C76"/>
    <w:rsid w:val="00A7399A"/>
    <w:rsid w:val="00A73E4E"/>
    <w:rsid w:val="00A7464D"/>
    <w:rsid w:val="00A80780"/>
    <w:rsid w:val="00A82498"/>
    <w:rsid w:val="00A83468"/>
    <w:rsid w:val="00A83A8F"/>
    <w:rsid w:val="00A872EF"/>
    <w:rsid w:val="00A90BE6"/>
    <w:rsid w:val="00A93B7E"/>
    <w:rsid w:val="00A93C63"/>
    <w:rsid w:val="00A94D8A"/>
    <w:rsid w:val="00A974B2"/>
    <w:rsid w:val="00AA1280"/>
    <w:rsid w:val="00AA487E"/>
    <w:rsid w:val="00AA50F6"/>
    <w:rsid w:val="00AA7B97"/>
    <w:rsid w:val="00AA7D0E"/>
    <w:rsid w:val="00AB047F"/>
    <w:rsid w:val="00AB1FEF"/>
    <w:rsid w:val="00AB276B"/>
    <w:rsid w:val="00AB2903"/>
    <w:rsid w:val="00AB2CF8"/>
    <w:rsid w:val="00AB465D"/>
    <w:rsid w:val="00AB6360"/>
    <w:rsid w:val="00AB6C4C"/>
    <w:rsid w:val="00AB747C"/>
    <w:rsid w:val="00AB7875"/>
    <w:rsid w:val="00AC0FB1"/>
    <w:rsid w:val="00AC27B6"/>
    <w:rsid w:val="00AC354C"/>
    <w:rsid w:val="00AC3626"/>
    <w:rsid w:val="00AC3EC8"/>
    <w:rsid w:val="00AC4F31"/>
    <w:rsid w:val="00AC53A7"/>
    <w:rsid w:val="00AD0740"/>
    <w:rsid w:val="00AD1E5B"/>
    <w:rsid w:val="00AD2D43"/>
    <w:rsid w:val="00AD65FA"/>
    <w:rsid w:val="00AD702C"/>
    <w:rsid w:val="00AD74DC"/>
    <w:rsid w:val="00AE19AC"/>
    <w:rsid w:val="00AE1BD9"/>
    <w:rsid w:val="00AE2BAD"/>
    <w:rsid w:val="00AE35E7"/>
    <w:rsid w:val="00AE4CE5"/>
    <w:rsid w:val="00AE587B"/>
    <w:rsid w:val="00AE5B12"/>
    <w:rsid w:val="00AE6698"/>
    <w:rsid w:val="00AE7A8B"/>
    <w:rsid w:val="00AF07E2"/>
    <w:rsid w:val="00AF3F94"/>
    <w:rsid w:val="00AF478D"/>
    <w:rsid w:val="00AF4B79"/>
    <w:rsid w:val="00AF7374"/>
    <w:rsid w:val="00AF7668"/>
    <w:rsid w:val="00B04B3B"/>
    <w:rsid w:val="00B05679"/>
    <w:rsid w:val="00B06B73"/>
    <w:rsid w:val="00B07C3E"/>
    <w:rsid w:val="00B1061B"/>
    <w:rsid w:val="00B119EE"/>
    <w:rsid w:val="00B11F96"/>
    <w:rsid w:val="00B125F0"/>
    <w:rsid w:val="00B13232"/>
    <w:rsid w:val="00B146F1"/>
    <w:rsid w:val="00B14DEA"/>
    <w:rsid w:val="00B1554D"/>
    <w:rsid w:val="00B155EE"/>
    <w:rsid w:val="00B17C0F"/>
    <w:rsid w:val="00B26565"/>
    <w:rsid w:val="00B27F07"/>
    <w:rsid w:val="00B3164A"/>
    <w:rsid w:val="00B321DE"/>
    <w:rsid w:val="00B322DE"/>
    <w:rsid w:val="00B32311"/>
    <w:rsid w:val="00B32A96"/>
    <w:rsid w:val="00B33761"/>
    <w:rsid w:val="00B36C5A"/>
    <w:rsid w:val="00B371B6"/>
    <w:rsid w:val="00B37E6B"/>
    <w:rsid w:val="00B41847"/>
    <w:rsid w:val="00B426FB"/>
    <w:rsid w:val="00B44844"/>
    <w:rsid w:val="00B45A33"/>
    <w:rsid w:val="00B5397A"/>
    <w:rsid w:val="00B62D3F"/>
    <w:rsid w:val="00B63A5B"/>
    <w:rsid w:val="00B6451B"/>
    <w:rsid w:val="00B6574F"/>
    <w:rsid w:val="00B65CAF"/>
    <w:rsid w:val="00B66467"/>
    <w:rsid w:val="00B6663A"/>
    <w:rsid w:val="00B67DBF"/>
    <w:rsid w:val="00B7174E"/>
    <w:rsid w:val="00B72128"/>
    <w:rsid w:val="00B7371F"/>
    <w:rsid w:val="00B76D27"/>
    <w:rsid w:val="00B775B6"/>
    <w:rsid w:val="00B8008B"/>
    <w:rsid w:val="00B83A69"/>
    <w:rsid w:val="00B84157"/>
    <w:rsid w:val="00B85E71"/>
    <w:rsid w:val="00B86968"/>
    <w:rsid w:val="00B91E6D"/>
    <w:rsid w:val="00B92587"/>
    <w:rsid w:val="00B9651A"/>
    <w:rsid w:val="00BA23D8"/>
    <w:rsid w:val="00BA2B2E"/>
    <w:rsid w:val="00BA3118"/>
    <w:rsid w:val="00BA5C56"/>
    <w:rsid w:val="00BA5CAA"/>
    <w:rsid w:val="00BB0350"/>
    <w:rsid w:val="00BB0BDE"/>
    <w:rsid w:val="00BB2CA2"/>
    <w:rsid w:val="00BB41FD"/>
    <w:rsid w:val="00BB5C1B"/>
    <w:rsid w:val="00BB7AEE"/>
    <w:rsid w:val="00BC17B4"/>
    <w:rsid w:val="00BC283C"/>
    <w:rsid w:val="00BC3C54"/>
    <w:rsid w:val="00BD2B75"/>
    <w:rsid w:val="00BD323D"/>
    <w:rsid w:val="00BD442E"/>
    <w:rsid w:val="00BD5154"/>
    <w:rsid w:val="00BD738C"/>
    <w:rsid w:val="00BE0BA2"/>
    <w:rsid w:val="00BE1169"/>
    <w:rsid w:val="00BE39B8"/>
    <w:rsid w:val="00BE5016"/>
    <w:rsid w:val="00BE5620"/>
    <w:rsid w:val="00BE71FF"/>
    <w:rsid w:val="00BE795C"/>
    <w:rsid w:val="00BF0033"/>
    <w:rsid w:val="00BF076D"/>
    <w:rsid w:val="00BF15BB"/>
    <w:rsid w:val="00BF44A4"/>
    <w:rsid w:val="00BF53C7"/>
    <w:rsid w:val="00BF7BFF"/>
    <w:rsid w:val="00C00630"/>
    <w:rsid w:val="00C0263F"/>
    <w:rsid w:val="00C035AA"/>
    <w:rsid w:val="00C051D6"/>
    <w:rsid w:val="00C0609B"/>
    <w:rsid w:val="00C1051D"/>
    <w:rsid w:val="00C105A1"/>
    <w:rsid w:val="00C10B2D"/>
    <w:rsid w:val="00C11E33"/>
    <w:rsid w:val="00C122F9"/>
    <w:rsid w:val="00C12692"/>
    <w:rsid w:val="00C13FD5"/>
    <w:rsid w:val="00C1681F"/>
    <w:rsid w:val="00C17699"/>
    <w:rsid w:val="00C205E1"/>
    <w:rsid w:val="00C20EBC"/>
    <w:rsid w:val="00C23C94"/>
    <w:rsid w:val="00C2408C"/>
    <w:rsid w:val="00C24F47"/>
    <w:rsid w:val="00C267EB"/>
    <w:rsid w:val="00C31E2E"/>
    <w:rsid w:val="00C340E0"/>
    <w:rsid w:val="00C365CF"/>
    <w:rsid w:val="00C40959"/>
    <w:rsid w:val="00C40F4B"/>
    <w:rsid w:val="00C435ED"/>
    <w:rsid w:val="00C44F52"/>
    <w:rsid w:val="00C47D8A"/>
    <w:rsid w:val="00C50F9B"/>
    <w:rsid w:val="00C52A0D"/>
    <w:rsid w:val="00C54F79"/>
    <w:rsid w:val="00C56C23"/>
    <w:rsid w:val="00C60404"/>
    <w:rsid w:val="00C61DF4"/>
    <w:rsid w:val="00C629B9"/>
    <w:rsid w:val="00C64226"/>
    <w:rsid w:val="00C65956"/>
    <w:rsid w:val="00C663FE"/>
    <w:rsid w:val="00C66CB0"/>
    <w:rsid w:val="00C66D0E"/>
    <w:rsid w:val="00C702E4"/>
    <w:rsid w:val="00C75456"/>
    <w:rsid w:val="00C840DE"/>
    <w:rsid w:val="00C842E4"/>
    <w:rsid w:val="00C86701"/>
    <w:rsid w:val="00C8774D"/>
    <w:rsid w:val="00C91F1B"/>
    <w:rsid w:val="00C92C19"/>
    <w:rsid w:val="00C9376A"/>
    <w:rsid w:val="00C93C02"/>
    <w:rsid w:val="00C93C3A"/>
    <w:rsid w:val="00C96227"/>
    <w:rsid w:val="00C9730F"/>
    <w:rsid w:val="00C977FA"/>
    <w:rsid w:val="00C97A23"/>
    <w:rsid w:val="00CA19C8"/>
    <w:rsid w:val="00CA1EA5"/>
    <w:rsid w:val="00CA462A"/>
    <w:rsid w:val="00CA46E3"/>
    <w:rsid w:val="00CA5519"/>
    <w:rsid w:val="00CA5DE5"/>
    <w:rsid w:val="00CB1422"/>
    <w:rsid w:val="00CB211A"/>
    <w:rsid w:val="00CB5815"/>
    <w:rsid w:val="00CB751A"/>
    <w:rsid w:val="00CB7C6C"/>
    <w:rsid w:val="00CC3B6C"/>
    <w:rsid w:val="00CC7D80"/>
    <w:rsid w:val="00CD1405"/>
    <w:rsid w:val="00CD229E"/>
    <w:rsid w:val="00CD3203"/>
    <w:rsid w:val="00CD6A17"/>
    <w:rsid w:val="00CD75DC"/>
    <w:rsid w:val="00CD7AD1"/>
    <w:rsid w:val="00CD7ADF"/>
    <w:rsid w:val="00CE2F3E"/>
    <w:rsid w:val="00CE3671"/>
    <w:rsid w:val="00CE3A3D"/>
    <w:rsid w:val="00CE3E8C"/>
    <w:rsid w:val="00CE6E57"/>
    <w:rsid w:val="00CE7A30"/>
    <w:rsid w:val="00CE7A85"/>
    <w:rsid w:val="00CE7DAC"/>
    <w:rsid w:val="00CF1520"/>
    <w:rsid w:val="00CF3B09"/>
    <w:rsid w:val="00CF494B"/>
    <w:rsid w:val="00CF4EF6"/>
    <w:rsid w:val="00CF5888"/>
    <w:rsid w:val="00CF77F8"/>
    <w:rsid w:val="00D03112"/>
    <w:rsid w:val="00D035D2"/>
    <w:rsid w:val="00D0476C"/>
    <w:rsid w:val="00D05247"/>
    <w:rsid w:val="00D065A6"/>
    <w:rsid w:val="00D1204C"/>
    <w:rsid w:val="00D13B41"/>
    <w:rsid w:val="00D1695C"/>
    <w:rsid w:val="00D17162"/>
    <w:rsid w:val="00D24A5D"/>
    <w:rsid w:val="00D25CD9"/>
    <w:rsid w:val="00D25D3D"/>
    <w:rsid w:val="00D26A08"/>
    <w:rsid w:val="00D270A5"/>
    <w:rsid w:val="00D2756B"/>
    <w:rsid w:val="00D306FC"/>
    <w:rsid w:val="00D3115C"/>
    <w:rsid w:val="00D31A36"/>
    <w:rsid w:val="00D32E2B"/>
    <w:rsid w:val="00D33BC2"/>
    <w:rsid w:val="00D37FCB"/>
    <w:rsid w:val="00D4023D"/>
    <w:rsid w:val="00D4069A"/>
    <w:rsid w:val="00D41FF5"/>
    <w:rsid w:val="00D46218"/>
    <w:rsid w:val="00D46F39"/>
    <w:rsid w:val="00D46F8B"/>
    <w:rsid w:val="00D47385"/>
    <w:rsid w:val="00D51FA8"/>
    <w:rsid w:val="00D52306"/>
    <w:rsid w:val="00D54ECC"/>
    <w:rsid w:val="00D55162"/>
    <w:rsid w:val="00D60CF5"/>
    <w:rsid w:val="00D61CA4"/>
    <w:rsid w:val="00D653C2"/>
    <w:rsid w:val="00D664C5"/>
    <w:rsid w:val="00D67453"/>
    <w:rsid w:val="00D674B5"/>
    <w:rsid w:val="00D707F2"/>
    <w:rsid w:val="00D7189D"/>
    <w:rsid w:val="00D7252B"/>
    <w:rsid w:val="00D72E59"/>
    <w:rsid w:val="00D730CA"/>
    <w:rsid w:val="00D740B7"/>
    <w:rsid w:val="00D801DF"/>
    <w:rsid w:val="00D804DB"/>
    <w:rsid w:val="00D8172D"/>
    <w:rsid w:val="00D82F35"/>
    <w:rsid w:val="00D84C83"/>
    <w:rsid w:val="00D86307"/>
    <w:rsid w:val="00D9031B"/>
    <w:rsid w:val="00D90816"/>
    <w:rsid w:val="00D910E5"/>
    <w:rsid w:val="00D94F64"/>
    <w:rsid w:val="00D96E04"/>
    <w:rsid w:val="00D978E4"/>
    <w:rsid w:val="00DA264F"/>
    <w:rsid w:val="00DA33AC"/>
    <w:rsid w:val="00DA36F8"/>
    <w:rsid w:val="00DA4399"/>
    <w:rsid w:val="00DA6186"/>
    <w:rsid w:val="00DA64D0"/>
    <w:rsid w:val="00DA6582"/>
    <w:rsid w:val="00DA6E1E"/>
    <w:rsid w:val="00DB0DFE"/>
    <w:rsid w:val="00DB1466"/>
    <w:rsid w:val="00DB18ED"/>
    <w:rsid w:val="00DB2172"/>
    <w:rsid w:val="00DB2512"/>
    <w:rsid w:val="00DB28C7"/>
    <w:rsid w:val="00DB4CA1"/>
    <w:rsid w:val="00DB67CB"/>
    <w:rsid w:val="00DC22C2"/>
    <w:rsid w:val="00DC575A"/>
    <w:rsid w:val="00DC5FE1"/>
    <w:rsid w:val="00DD2B98"/>
    <w:rsid w:val="00DD36F4"/>
    <w:rsid w:val="00DD4754"/>
    <w:rsid w:val="00DD6354"/>
    <w:rsid w:val="00DD7A74"/>
    <w:rsid w:val="00DE03C1"/>
    <w:rsid w:val="00DE18B5"/>
    <w:rsid w:val="00DE2E18"/>
    <w:rsid w:val="00DE405C"/>
    <w:rsid w:val="00DF0133"/>
    <w:rsid w:val="00DF09F4"/>
    <w:rsid w:val="00DF76C0"/>
    <w:rsid w:val="00DF773B"/>
    <w:rsid w:val="00E00CA0"/>
    <w:rsid w:val="00E0178B"/>
    <w:rsid w:val="00E02E0B"/>
    <w:rsid w:val="00E03A82"/>
    <w:rsid w:val="00E0593E"/>
    <w:rsid w:val="00E06CD6"/>
    <w:rsid w:val="00E06E95"/>
    <w:rsid w:val="00E12FCB"/>
    <w:rsid w:val="00E1665B"/>
    <w:rsid w:val="00E208B0"/>
    <w:rsid w:val="00E2494B"/>
    <w:rsid w:val="00E26720"/>
    <w:rsid w:val="00E27E9D"/>
    <w:rsid w:val="00E3175B"/>
    <w:rsid w:val="00E32D26"/>
    <w:rsid w:val="00E35005"/>
    <w:rsid w:val="00E36DF7"/>
    <w:rsid w:val="00E37594"/>
    <w:rsid w:val="00E40507"/>
    <w:rsid w:val="00E41AEE"/>
    <w:rsid w:val="00E42DC3"/>
    <w:rsid w:val="00E471B2"/>
    <w:rsid w:val="00E4794F"/>
    <w:rsid w:val="00E501E3"/>
    <w:rsid w:val="00E508A7"/>
    <w:rsid w:val="00E50EBB"/>
    <w:rsid w:val="00E50F28"/>
    <w:rsid w:val="00E51348"/>
    <w:rsid w:val="00E57854"/>
    <w:rsid w:val="00E60A44"/>
    <w:rsid w:val="00E61B22"/>
    <w:rsid w:val="00E644D2"/>
    <w:rsid w:val="00E666EA"/>
    <w:rsid w:val="00E67A12"/>
    <w:rsid w:val="00E71424"/>
    <w:rsid w:val="00E74087"/>
    <w:rsid w:val="00E7445B"/>
    <w:rsid w:val="00E771B1"/>
    <w:rsid w:val="00E81FC1"/>
    <w:rsid w:val="00E85CEA"/>
    <w:rsid w:val="00E8690C"/>
    <w:rsid w:val="00E90689"/>
    <w:rsid w:val="00E91F84"/>
    <w:rsid w:val="00E939B8"/>
    <w:rsid w:val="00E97C53"/>
    <w:rsid w:val="00EA3EFA"/>
    <w:rsid w:val="00EA6493"/>
    <w:rsid w:val="00EA6606"/>
    <w:rsid w:val="00EA70F3"/>
    <w:rsid w:val="00EA7476"/>
    <w:rsid w:val="00EA7DC3"/>
    <w:rsid w:val="00EB0651"/>
    <w:rsid w:val="00EB1F89"/>
    <w:rsid w:val="00EB1FC2"/>
    <w:rsid w:val="00EB6A0B"/>
    <w:rsid w:val="00EB6F6F"/>
    <w:rsid w:val="00EB71E1"/>
    <w:rsid w:val="00EB7E22"/>
    <w:rsid w:val="00EB7FDF"/>
    <w:rsid w:val="00EC14DF"/>
    <w:rsid w:val="00EC1535"/>
    <w:rsid w:val="00EC1BB9"/>
    <w:rsid w:val="00EC4179"/>
    <w:rsid w:val="00EC4A61"/>
    <w:rsid w:val="00ED39C8"/>
    <w:rsid w:val="00ED3B32"/>
    <w:rsid w:val="00ED3F85"/>
    <w:rsid w:val="00ED4484"/>
    <w:rsid w:val="00ED4C5A"/>
    <w:rsid w:val="00ED65FC"/>
    <w:rsid w:val="00ED6B45"/>
    <w:rsid w:val="00ED7346"/>
    <w:rsid w:val="00ED77F3"/>
    <w:rsid w:val="00ED781B"/>
    <w:rsid w:val="00ED7D38"/>
    <w:rsid w:val="00EE0D72"/>
    <w:rsid w:val="00EE3511"/>
    <w:rsid w:val="00EE44B3"/>
    <w:rsid w:val="00EE45D4"/>
    <w:rsid w:val="00EE46CC"/>
    <w:rsid w:val="00EE5353"/>
    <w:rsid w:val="00EEC03C"/>
    <w:rsid w:val="00EF0508"/>
    <w:rsid w:val="00EF0B29"/>
    <w:rsid w:val="00EF1410"/>
    <w:rsid w:val="00EF44E9"/>
    <w:rsid w:val="00EF75B6"/>
    <w:rsid w:val="00F0474B"/>
    <w:rsid w:val="00F05BB5"/>
    <w:rsid w:val="00F05DCB"/>
    <w:rsid w:val="00F07174"/>
    <w:rsid w:val="00F113BF"/>
    <w:rsid w:val="00F118F8"/>
    <w:rsid w:val="00F14303"/>
    <w:rsid w:val="00F16C26"/>
    <w:rsid w:val="00F17EFE"/>
    <w:rsid w:val="00F20633"/>
    <w:rsid w:val="00F20ED0"/>
    <w:rsid w:val="00F21E8A"/>
    <w:rsid w:val="00F224F2"/>
    <w:rsid w:val="00F2337D"/>
    <w:rsid w:val="00F25908"/>
    <w:rsid w:val="00F26E37"/>
    <w:rsid w:val="00F31A89"/>
    <w:rsid w:val="00F32A7C"/>
    <w:rsid w:val="00F32B57"/>
    <w:rsid w:val="00F337C1"/>
    <w:rsid w:val="00F34EC4"/>
    <w:rsid w:val="00F3572C"/>
    <w:rsid w:val="00F374E5"/>
    <w:rsid w:val="00F41D1F"/>
    <w:rsid w:val="00F41DEF"/>
    <w:rsid w:val="00F4271F"/>
    <w:rsid w:val="00F4274B"/>
    <w:rsid w:val="00F45FDB"/>
    <w:rsid w:val="00F46555"/>
    <w:rsid w:val="00F479AB"/>
    <w:rsid w:val="00F53896"/>
    <w:rsid w:val="00F5495A"/>
    <w:rsid w:val="00F5534E"/>
    <w:rsid w:val="00F6042B"/>
    <w:rsid w:val="00F604C2"/>
    <w:rsid w:val="00F62933"/>
    <w:rsid w:val="00F62A47"/>
    <w:rsid w:val="00F62DCD"/>
    <w:rsid w:val="00F63031"/>
    <w:rsid w:val="00F63B51"/>
    <w:rsid w:val="00F70448"/>
    <w:rsid w:val="00F72A2C"/>
    <w:rsid w:val="00F7451A"/>
    <w:rsid w:val="00F745DD"/>
    <w:rsid w:val="00F74F87"/>
    <w:rsid w:val="00F75DDF"/>
    <w:rsid w:val="00F75F3D"/>
    <w:rsid w:val="00F76B03"/>
    <w:rsid w:val="00F76EBD"/>
    <w:rsid w:val="00F8478E"/>
    <w:rsid w:val="00F84AC0"/>
    <w:rsid w:val="00F84B99"/>
    <w:rsid w:val="00F85769"/>
    <w:rsid w:val="00F8700A"/>
    <w:rsid w:val="00F91124"/>
    <w:rsid w:val="00F93DC9"/>
    <w:rsid w:val="00F9618E"/>
    <w:rsid w:val="00F966C7"/>
    <w:rsid w:val="00F966DC"/>
    <w:rsid w:val="00F9670D"/>
    <w:rsid w:val="00FA3223"/>
    <w:rsid w:val="00FA436D"/>
    <w:rsid w:val="00FA6956"/>
    <w:rsid w:val="00FA6AEA"/>
    <w:rsid w:val="00FA7520"/>
    <w:rsid w:val="00FB02FC"/>
    <w:rsid w:val="00FB0572"/>
    <w:rsid w:val="00FB05EA"/>
    <w:rsid w:val="00FB5F25"/>
    <w:rsid w:val="00FC25D3"/>
    <w:rsid w:val="00FC3276"/>
    <w:rsid w:val="00FC4EDD"/>
    <w:rsid w:val="00FC594D"/>
    <w:rsid w:val="00FC6AE0"/>
    <w:rsid w:val="00FC731F"/>
    <w:rsid w:val="00FC75C8"/>
    <w:rsid w:val="00FD01EF"/>
    <w:rsid w:val="00FD0C4A"/>
    <w:rsid w:val="00FD2680"/>
    <w:rsid w:val="00FD29A9"/>
    <w:rsid w:val="00FD4630"/>
    <w:rsid w:val="00FD4A49"/>
    <w:rsid w:val="00FD73B1"/>
    <w:rsid w:val="00FE77D9"/>
    <w:rsid w:val="00FF0A17"/>
    <w:rsid w:val="00FF27EE"/>
    <w:rsid w:val="00FF498D"/>
    <w:rsid w:val="00FF6F14"/>
    <w:rsid w:val="00FF7ADC"/>
    <w:rsid w:val="01E7AD33"/>
    <w:rsid w:val="02244777"/>
    <w:rsid w:val="034D08F6"/>
    <w:rsid w:val="03839A77"/>
    <w:rsid w:val="03AFC148"/>
    <w:rsid w:val="042660FE"/>
    <w:rsid w:val="06BB1E56"/>
    <w:rsid w:val="0715AE0A"/>
    <w:rsid w:val="07177A84"/>
    <w:rsid w:val="07386DEA"/>
    <w:rsid w:val="0794EA10"/>
    <w:rsid w:val="09DB2B4D"/>
    <w:rsid w:val="0BC7574C"/>
    <w:rsid w:val="0CA06678"/>
    <w:rsid w:val="0CF3EB3C"/>
    <w:rsid w:val="0DBDB09D"/>
    <w:rsid w:val="0E97A923"/>
    <w:rsid w:val="0F030047"/>
    <w:rsid w:val="0F5980FE"/>
    <w:rsid w:val="0F6445D3"/>
    <w:rsid w:val="0F734A70"/>
    <w:rsid w:val="104AB978"/>
    <w:rsid w:val="10F3A92F"/>
    <w:rsid w:val="10F5515F"/>
    <w:rsid w:val="1119478A"/>
    <w:rsid w:val="1127AF19"/>
    <w:rsid w:val="11B35F01"/>
    <w:rsid w:val="11DF7E9C"/>
    <w:rsid w:val="1213781D"/>
    <w:rsid w:val="13CF7D27"/>
    <w:rsid w:val="142CF221"/>
    <w:rsid w:val="15AB9E16"/>
    <w:rsid w:val="15E28BF4"/>
    <w:rsid w:val="1685B2C4"/>
    <w:rsid w:val="177E5C55"/>
    <w:rsid w:val="18145409"/>
    <w:rsid w:val="1862D6B1"/>
    <w:rsid w:val="18B1AF61"/>
    <w:rsid w:val="191A2CB6"/>
    <w:rsid w:val="19DA5BCA"/>
    <w:rsid w:val="1A55E18D"/>
    <w:rsid w:val="1A9C33A5"/>
    <w:rsid w:val="1B1BD61D"/>
    <w:rsid w:val="1C0A3C3B"/>
    <w:rsid w:val="1D11FC8C"/>
    <w:rsid w:val="1D8F7CEC"/>
    <w:rsid w:val="1E351B78"/>
    <w:rsid w:val="1EADCCED"/>
    <w:rsid w:val="20919849"/>
    <w:rsid w:val="20DDAD5E"/>
    <w:rsid w:val="212D2C21"/>
    <w:rsid w:val="21CCE762"/>
    <w:rsid w:val="21DE2239"/>
    <w:rsid w:val="21FD8FEC"/>
    <w:rsid w:val="224DA2BC"/>
    <w:rsid w:val="22797DBF"/>
    <w:rsid w:val="2368B7C3"/>
    <w:rsid w:val="24154E20"/>
    <w:rsid w:val="246C0D5D"/>
    <w:rsid w:val="24BB5B8C"/>
    <w:rsid w:val="2518FF45"/>
    <w:rsid w:val="251D0E71"/>
    <w:rsid w:val="253530AE"/>
    <w:rsid w:val="25AB2033"/>
    <w:rsid w:val="25C9AF66"/>
    <w:rsid w:val="25F7A907"/>
    <w:rsid w:val="260E9C54"/>
    <w:rsid w:val="26B8DED2"/>
    <w:rsid w:val="274CEEE2"/>
    <w:rsid w:val="283C28E6"/>
    <w:rsid w:val="292F49C9"/>
    <w:rsid w:val="29383E06"/>
    <w:rsid w:val="2B2F2336"/>
    <w:rsid w:val="2B59918E"/>
    <w:rsid w:val="2B758063"/>
    <w:rsid w:val="2CB255A3"/>
    <w:rsid w:val="2CF561EF"/>
    <w:rsid w:val="2DA6AEE2"/>
    <w:rsid w:val="2DDF2CFF"/>
    <w:rsid w:val="2E02BAEC"/>
    <w:rsid w:val="2E392F8A"/>
    <w:rsid w:val="2EC492C7"/>
    <w:rsid w:val="301807B6"/>
    <w:rsid w:val="3077E355"/>
    <w:rsid w:val="309BC5F6"/>
    <w:rsid w:val="309EB7E1"/>
    <w:rsid w:val="30B9DD65"/>
    <w:rsid w:val="30E67DC7"/>
    <w:rsid w:val="3156007A"/>
    <w:rsid w:val="317396B0"/>
    <w:rsid w:val="31C8D312"/>
    <w:rsid w:val="339F39E7"/>
    <w:rsid w:val="340E2640"/>
    <w:rsid w:val="349440DF"/>
    <w:rsid w:val="34A1791B"/>
    <w:rsid w:val="3570055A"/>
    <w:rsid w:val="3591B0B4"/>
    <w:rsid w:val="35F4A474"/>
    <w:rsid w:val="35F7794E"/>
    <w:rsid w:val="379074D5"/>
    <w:rsid w:val="37C90735"/>
    <w:rsid w:val="384D3957"/>
    <w:rsid w:val="3AC81597"/>
    <w:rsid w:val="3B2D59B2"/>
    <w:rsid w:val="3B91DAF8"/>
    <w:rsid w:val="3C7D0E55"/>
    <w:rsid w:val="3CC92A13"/>
    <w:rsid w:val="3D29AF4A"/>
    <w:rsid w:val="3E1E3726"/>
    <w:rsid w:val="3E64FA74"/>
    <w:rsid w:val="3F6235F1"/>
    <w:rsid w:val="40500C2C"/>
    <w:rsid w:val="405D5E95"/>
    <w:rsid w:val="4061500C"/>
    <w:rsid w:val="40D39314"/>
    <w:rsid w:val="41552BC3"/>
    <w:rsid w:val="43047216"/>
    <w:rsid w:val="430641C9"/>
    <w:rsid w:val="43F1824F"/>
    <w:rsid w:val="43FD5F0D"/>
    <w:rsid w:val="44431709"/>
    <w:rsid w:val="446EF7DD"/>
    <w:rsid w:val="450ADC16"/>
    <w:rsid w:val="45A6E908"/>
    <w:rsid w:val="45D5150A"/>
    <w:rsid w:val="45D82971"/>
    <w:rsid w:val="4662E764"/>
    <w:rsid w:val="46BBDBB6"/>
    <w:rsid w:val="47BEBADC"/>
    <w:rsid w:val="4870C8D8"/>
    <w:rsid w:val="48B779FA"/>
    <w:rsid w:val="4A1311A5"/>
    <w:rsid w:val="4A3374CC"/>
    <w:rsid w:val="4A9F2DB9"/>
    <w:rsid w:val="4C5DBBAF"/>
    <w:rsid w:val="4C6073B8"/>
    <w:rsid w:val="4CBDC034"/>
    <w:rsid w:val="4D22721A"/>
    <w:rsid w:val="4D2F2FB5"/>
    <w:rsid w:val="4D5FE30A"/>
    <w:rsid w:val="4F45D8A2"/>
    <w:rsid w:val="4F729EDC"/>
    <w:rsid w:val="4FB6D583"/>
    <w:rsid w:val="5079A809"/>
    <w:rsid w:val="5127AFEB"/>
    <w:rsid w:val="5282C9E7"/>
    <w:rsid w:val="52BB7A75"/>
    <w:rsid w:val="52F1DADC"/>
    <w:rsid w:val="538548DC"/>
    <w:rsid w:val="539E7139"/>
    <w:rsid w:val="53A057EF"/>
    <w:rsid w:val="5455BEB7"/>
    <w:rsid w:val="54CE6EAF"/>
    <w:rsid w:val="552A97F5"/>
    <w:rsid w:val="5585AB55"/>
    <w:rsid w:val="55B906FF"/>
    <w:rsid w:val="55CEA2EF"/>
    <w:rsid w:val="5655A3F6"/>
    <w:rsid w:val="56B6C412"/>
    <w:rsid w:val="572E7968"/>
    <w:rsid w:val="58A838C2"/>
    <w:rsid w:val="58CFE716"/>
    <w:rsid w:val="59611C60"/>
    <w:rsid w:val="59CD7BB4"/>
    <w:rsid w:val="5AF8F0B2"/>
    <w:rsid w:val="5AFCECC1"/>
    <w:rsid w:val="5BA91476"/>
    <w:rsid w:val="5BB0FC5B"/>
    <w:rsid w:val="5C7E8508"/>
    <w:rsid w:val="5CF03A38"/>
    <w:rsid w:val="5D38001E"/>
    <w:rsid w:val="5D898D97"/>
    <w:rsid w:val="5D89A8F5"/>
    <w:rsid w:val="5E1A5569"/>
    <w:rsid w:val="616F0D28"/>
    <w:rsid w:val="6193609D"/>
    <w:rsid w:val="61D057C6"/>
    <w:rsid w:val="63CC6CD4"/>
    <w:rsid w:val="63EC8538"/>
    <w:rsid w:val="64A3CF07"/>
    <w:rsid w:val="650829A6"/>
    <w:rsid w:val="6593BEBB"/>
    <w:rsid w:val="66D7397E"/>
    <w:rsid w:val="679BC211"/>
    <w:rsid w:val="69379272"/>
    <w:rsid w:val="6968CA44"/>
    <w:rsid w:val="69981E8F"/>
    <w:rsid w:val="6AA3D0DC"/>
    <w:rsid w:val="6B13108B"/>
    <w:rsid w:val="6C142F30"/>
    <w:rsid w:val="6CB37837"/>
    <w:rsid w:val="6CCEB706"/>
    <w:rsid w:val="6D469439"/>
    <w:rsid w:val="6D85FACB"/>
    <w:rsid w:val="6D88D972"/>
    <w:rsid w:val="6DE71B9D"/>
    <w:rsid w:val="6F4B2E86"/>
    <w:rsid w:val="6FB8B9E3"/>
    <w:rsid w:val="707A21B1"/>
    <w:rsid w:val="70C11C44"/>
    <w:rsid w:val="71732284"/>
    <w:rsid w:val="74DBA9C9"/>
    <w:rsid w:val="75948D67"/>
    <w:rsid w:val="75EB8307"/>
    <w:rsid w:val="77305DC8"/>
    <w:rsid w:val="77577AEE"/>
    <w:rsid w:val="78134A8B"/>
    <w:rsid w:val="7859F349"/>
    <w:rsid w:val="79AF1AEC"/>
    <w:rsid w:val="7A2850D2"/>
    <w:rsid w:val="7A7F7EB7"/>
    <w:rsid w:val="7DB71F79"/>
    <w:rsid w:val="7DDDF405"/>
    <w:rsid w:val="7DE002B4"/>
    <w:rsid w:val="7E1363D7"/>
    <w:rsid w:val="7EB00C70"/>
    <w:rsid w:val="7F52EFDA"/>
    <w:rsid w:val="7FCCB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8D8FCA5"/>
  <w15:docId w15:val="{F95936C6-AFB9-424F-9D88-560FEB9B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2501D4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left" w:pos="1560"/>
      </w:tabs>
      <w:spacing w:before="200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565AC9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Theme="majorEastAsia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uiPriority w:val="99"/>
    <w:semiHidden/>
    <w:unhideWhenUsed/>
    <w:rsid w:val="00B322DE"/>
    <w:rPr>
      <w:rFonts w:cs="Times New Roman"/>
      <w:szCs w:val="24"/>
    </w:rPr>
  </w:style>
  <w:style w:type="character" w:styleId="afd">
    <w:name w:val="Unresolved Mention"/>
    <w:basedOn w:val="a2"/>
    <w:uiPriority w:val="99"/>
    <w:semiHidden/>
    <w:unhideWhenUsed/>
    <w:rsid w:val="00406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1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94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15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7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9bc2650b-a465-4cc2-86e8-b3782a60224b">
  <we:reference id="WA200005502" version="1.0.0.9" store="en-US" storeType="omex"/>
  <we:alternateReferences>
    <we:reference id="WA200005502" version="1.0.0.9" store="en-US" storeType="omex"/>
  </we:alternateReferences>
  <we:properties>
    <we:property name="docId" value="&quot;pzREgCsdIiMlzwsrhTSig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60AF46-5657-43B4-8998-1458AE6ED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1818</TotalTime>
  <Pages>26</Pages>
  <Words>4788</Words>
  <Characters>27297</Characters>
  <Application>Microsoft Office Word</Application>
  <DocSecurity>0</DocSecurity>
  <Lines>227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komarovav022@gmail.com</cp:lastModifiedBy>
  <cp:revision>616</cp:revision>
  <cp:lastPrinted>2025-10-15T22:29:00Z</cp:lastPrinted>
  <dcterms:created xsi:type="dcterms:W3CDTF">2025-04-19T06:40:00Z</dcterms:created>
  <dcterms:modified xsi:type="dcterms:W3CDTF">2026-10-03T18:49:00Z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